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D077E9" w:rsidP="00D70D02">
      <w:r>
        <w:rPr>
          <w:noProof/>
        </w:rPr>
        <w:drawing>
          <wp:anchor distT="0" distB="0" distL="114300" distR="114300" simplePos="0" relativeHeight="251658240" behindDoc="1" locked="0" layoutInCell="1" allowOverlap="1" wp14:anchorId="147AB9FC" wp14:editId="433DA222">
            <wp:simplePos x="0" y="0"/>
            <wp:positionH relativeFrom="column">
              <wp:posOffset>-746760</wp:posOffset>
            </wp:positionH>
            <wp:positionV relativeFrom="page">
              <wp:posOffset>1031777</wp:posOffset>
            </wp:positionV>
            <wp:extent cx="7760970" cy="4589976"/>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0970" cy="4589976"/>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3528695" cy="1661160"/>
                      <wp:effectExtent l="0" t="0" r="0" b="7620"/>
                      <wp:docPr id="8" name="Text Box 8"/>
                      <wp:cNvGraphicFramePr/>
                      <a:graphic xmlns:a="http://schemas.openxmlformats.org/drawingml/2006/main">
                        <a:graphicData uri="http://schemas.microsoft.com/office/word/2010/wordprocessingShape">
                          <wps:wsp>
                            <wps:cNvSpPr txBox="1"/>
                            <wps:spPr>
                              <a:xfrm>
                                <a:off x="0" y="0"/>
                                <a:ext cx="3528695" cy="1661160"/>
                              </a:xfrm>
                              <a:prstGeom prst="rect">
                                <a:avLst/>
                              </a:prstGeom>
                              <a:noFill/>
                              <a:ln w="6350">
                                <a:noFill/>
                              </a:ln>
                            </wps:spPr>
                            <wps:txbx>
                              <w:txbxContent>
                                <w:p w:rsidR="00BF1C1A" w:rsidRPr="00D86945" w:rsidRDefault="00BF1C1A" w:rsidP="003A0154">
                                  <w:pPr>
                                    <w:pStyle w:val="Title"/>
                                    <w:jc w:val="center"/>
                                  </w:pPr>
                                  <w:r>
                                    <w:t>Dashboard Technical Manual</w:t>
                                  </w:r>
                                </w:p>
                                <w:p w:rsidR="00BF1C1A" w:rsidRPr="00D86945" w:rsidRDefault="00BF1C1A"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13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" filled="f" stroked="f" strokeweight=".5pt">
                      <v:textbox>
                        <w:txbxContent>
                          <w:p w:rsidR="00BF1C1A" w:rsidRPr="00D86945" w:rsidRDefault="00BF1C1A" w:rsidP="003A0154">
                            <w:pPr>
                              <w:pStyle w:val="Title"/>
                              <w:jc w:val="center"/>
                            </w:pPr>
                            <w:r>
                              <w:t>Dashboard Technical Manual</w:t>
                            </w:r>
                          </w:p>
                          <w:p w:rsidR="00BF1C1A" w:rsidRPr="00D86945" w:rsidRDefault="00BF1C1A" w:rsidP="00D077E9">
                            <w:pPr>
                              <w:pStyle w:val="Title"/>
                              <w:spacing w:after="0"/>
                            </w:pPr>
                            <w:r w:rsidRPr="00D86945">
                              <w:t>2018</w:t>
                            </w:r>
                          </w:p>
                        </w:txbxContent>
                      </v:textbox>
                      <w10:anchorlock/>
                    </v:shape>
                  </w:pict>
                </mc:Fallback>
              </mc:AlternateContent>
            </w:r>
          </w:p>
          <w:p w:rsidR="00D077E9" w:rsidRDefault="00D077E9" w:rsidP="00D077E9"/>
        </w:tc>
      </w:tr>
      <w:tr w:rsidR="00D077E9" w:rsidTr="00D077E9">
        <w:trPr>
          <w:trHeight w:val="7636"/>
        </w:trPr>
        <w:tc>
          <w:tcPr>
            <w:tcW w:w="5580" w:type="dxa"/>
            <w:tcBorders>
              <w:top w:val="nil"/>
              <w:left w:val="nil"/>
              <w:bottom w:val="nil"/>
              <w:right w:val="nil"/>
            </w:tcBorders>
          </w:tcPr>
          <w:p w:rsidR="00D077E9" w:rsidRDefault="00282E40" w:rsidP="00D077E9">
            <w:pPr>
              <w:rPr>
                <w:noProof/>
              </w:rPr>
            </w:pPr>
            <w:r>
              <w:rPr>
                <w:noProof/>
              </w:rPr>
              <w:drawing>
                <wp:anchor distT="0" distB="0" distL="114300" distR="114300" simplePos="0" relativeHeight="251661312" behindDoc="0" locked="0" layoutInCell="1" allowOverlap="1" wp14:anchorId="560DA366">
                  <wp:simplePos x="0" y="0"/>
                  <wp:positionH relativeFrom="column">
                    <wp:posOffset>586740</wp:posOffset>
                  </wp:positionH>
                  <wp:positionV relativeFrom="paragraph">
                    <wp:posOffset>640715</wp:posOffset>
                  </wp:positionV>
                  <wp:extent cx="2362200" cy="1417320"/>
                  <wp:effectExtent l="0" t="0" r="0" b="0"/>
                  <wp:wrapTopAndBottom/>
                  <wp:docPr id="13" name="Picture 13"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H.jpg"/>
                          <pic:cNvPicPr/>
                        </pic:nvPicPr>
                        <pic:blipFill>
                          <a:blip r:embed="rId10">
                            <a:extLst>
                              <a:ext uri="{28A0092B-C50C-407E-A947-70E740481C1C}">
                                <a14:useLocalDpi xmlns:a14="http://schemas.microsoft.com/office/drawing/2010/main" val="0"/>
                              </a:ext>
                            </a:extLst>
                          </a:blip>
                          <a:stretch>
                            <a:fillRect/>
                          </a:stretch>
                        </pic:blipFill>
                        <pic:spPr>
                          <a:xfrm>
                            <a:off x="0" y="0"/>
                            <a:ext cx="2362200" cy="1417320"/>
                          </a:xfrm>
                          <a:prstGeom prst="rect">
                            <a:avLst/>
                          </a:prstGeom>
                        </pic:spPr>
                      </pic:pic>
                    </a:graphicData>
                  </a:graphic>
                  <wp14:sizeRelH relativeFrom="margin">
                    <wp14:pctWidth>0</wp14:pctWidth>
                  </wp14:sizeRelH>
                  <wp14:sizeRelV relativeFrom="margin">
                    <wp14:pctHeight>0</wp14:pctHeight>
                  </wp14:sizeRelV>
                </wp:anchor>
              </w:drawing>
            </w:r>
          </w:p>
        </w:tc>
      </w:tr>
      <w:tr w:rsidR="00D077E9" w:rsidTr="00D077E9">
        <w:trPr>
          <w:trHeight w:val="2171"/>
        </w:trPr>
        <w:tc>
          <w:tcPr>
            <w:tcW w:w="5580" w:type="dxa"/>
            <w:tcBorders>
              <w:top w:val="nil"/>
              <w:left w:val="nil"/>
              <w:bottom w:val="nil"/>
              <w:right w:val="nil"/>
            </w:tcBorders>
          </w:tcPr>
          <w:p w:rsidR="00D077E9" w:rsidRDefault="00D077E9" w:rsidP="00D077E9"/>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1F40FF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BF1C1A" w:rsidP="00D077E9">
            <w:sdt>
              <w:sdtPr>
                <w:id w:val="-1740469667"/>
                <w:placeholder>
                  <w:docPart w:val="E3982CDBEC894D33991A542515972F75"/>
                </w:placeholder>
                <w15:appearance w15:val="hidden"/>
              </w:sdtPr>
              <w:sdtContent>
                <w:r w:rsidR="003A0154">
                  <w:t>Central Regional Hospital</w:t>
                </w:r>
              </w:sdtContent>
            </w:sdt>
          </w:p>
          <w:p w:rsidR="00D077E9" w:rsidRDefault="00D077E9" w:rsidP="00D077E9">
            <w:r w:rsidRPr="00B231E5">
              <w:t>Authored by:</w:t>
            </w:r>
            <w:r>
              <w:t xml:space="preserve"> </w:t>
            </w:r>
            <w:sdt>
              <w:sdtPr>
                <w:alias w:val="Your Name"/>
                <w:tag w:val="Your Name"/>
                <w:id w:val="-180584491"/>
                <w:placeholder>
                  <w:docPart w:val="FF4A804BCC7149E4ADDFA20F5052D638"/>
                </w:placeholder>
                <w:dataBinding w:prefixMappings="xmlns:ns0='http://schemas.microsoft.com/office/2006/coverPageProps' " w:xpath="/ns0:CoverPageProperties[1]/ns0:CompanyFax[1]" w:storeItemID="{55AF091B-3C7A-41E3-B477-F2FDAA23CFDA}"/>
                <w15:appearance w15:val="hidden"/>
                <w:text w:multiLine="1"/>
              </w:sdtPr>
              <w:sdtContent>
                <w:r w:rsidR="003A0154">
                  <w:t>Joe Thurber</w:t>
                </w:r>
              </w:sdtContent>
            </w:sdt>
          </w:p>
          <w:p w:rsidR="00D077E9" w:rsidRPr="00D86945" w:rsidRDefault="00D077E9" w:rsidP="00D077E9">
            <w:pPr>
              <w:rPr>
                <w:noProof/>
                <w:sz w:val="10"/>
                <w:szCs w:val="10"/>
              </w:rPr>
            </w:pPr>
          </w:p>
        </w:tc>
      </w:tr>
    </w:tbl>
    <w:p w:rsidR="00D077E9" w:rsidRDefault="00D077E9">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1EE29"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702882"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rsidR="00D077E9" w:rsidRDefault="001861C0" w:rsidP="00D077E9">
      <w:pPr>
        <w:pStyle w:val="Heading1"/>
      </w:pPr>
      <w:r>
        <w:lastRenderedPageBreak/>
        <w:t>Dashboard</w:t>
      </w:r>
    </w:p>
    <w:tbl>
      <w:tblPr>
        <w:tblW w:w="9999" w:type="dxa"/>
        <w:tblInd w:w="40" w:type="dxa"/>
        <w:tblCellMar>
          <w:left w:w="0" w:type="dxa"/>
          <w:right w:w="0" w:type="dxa"/>
        </w:tblCellMar>
        <w:tblLook w:val="0000" w:firstRow="0" w:lastRow="0" w:firstColumn="0" w:lastColumn="0" w:noHBand="0" w:noVBand="0"/>
      </w:tblPr>
      <w:tblGrid>
        <w:gridCol w:w="10385"/>
        <w:gridCol w:w="375"/>
      </w:tblGrid>
      <w:tr w:rsidR="00D077E9" w:rsidTr="00DF027C">
        <w:trPr>
          <w:gridAfter w:val="1"/>
          <w:wAfter w:w="761" w:type="dxa"/>
          <w:trHeight w:val="3546"/>
        </w:trPr>
        <w:tc>
          <w:tcPr>
            <w:tcW w:w="9999" w:type="dxa"/>
          </w:tcPr>
          <w:sdt>
            <w:sdtPr>
              <w:id w:val="1660650702"/>
              <w:placeholder>
                <w:docPart w:val="3FF6DD8151AB40A489F80E56EFFC70B1"/>
              </w:placeholder>
              <w15:dataBinding w:prefixMappings="xmlns:ns0='http://schemas.microsoft.com/temp/samples' " w:xpath="/ns0:employees[1]/ns0:employee[1]/ns0:CompanyName[1]" w:storeItemID="{00000000-0000-0000-0000-000000000000}"/>
              <w15:appearance w15:val="hidden"/>
            </w:sdtPr>
            <w:sdtContent>
              <w:p w:rsidR="00D077E9" w:rsidRDefault="001861C0" w:rsidP="00DF027C">
                <w:pPr>
                  <w:pStyle w:val="Heading2"/>
                </w:pPr>
                <w:r>
                  <w:t>What Is It?</w:t>
                </w:r>
              </w:p>
            </w:sdtContent>
          </w:sdt>
          <w:p w:rsidR="00DF027C" w:rsidRDefault="00DF027C" w:rsidP="00DF027C"/>
          <w:p w:rsidR="00F172CE" w:rsidRDefault="001861C0" w:rsidP="00DF027C">
            <w:pPr>
              <w:pStyle w:val="Content"/>
            </w:pPr>
            <w:r>
              <w:t xml:space="preserve">Simply stated, the Dashboard is a container used to display data from a mumps database.  </w:t>
            </w:r>
          </w:p>
          <w:p w:rsidR="00DF027C" w:rsidRPr="00DF027C" w:rsidRDefault="001861C0" w:rsidP="00DF027C">
            <w:pPr>
              <w:pStyle w:val="Content"/>
            </w:pPr>
            <w:r>
              <w:t>It is written in C# to run in Microsoft Windows.  The data is displayed by object-oriented “modules” meaning that each module is responsible for its own behavior.  Modules are defined solely in the mumps database.  Up to four modules can be displayed on the Dashboard at any one time.</w:t>
            </w:r>
          </w:p>
          <w:p w:rsidR="00DF027C" w:rsidRDefault="00DF027C" w:rsidP="00DF027C"/>
          <w:p w:rsidR="00DF027C" w:rsidRDefault="00190F9E" w:rsidP="00DF027C">
            <w:pPr>
              <w:pStyle w:val="Content"/>
            </w:pPr>
            <w:r>
              <w:t>This is a picture of the Dashboard with no modules displayed:</w:t>
            </w:r>
          </w:p>
        </w:tc>
      </w:tr>
      <w:tr w:rsidR="00DF027C" w:rsidTr="00DF027C">
        <w:trPr>
          <w:gridAfter w:val="1"/>
          <w:wAfter w:w="761" w:type="dxa"/>
          <w:trHeight w:val="1899"/>
        </w:trPr>
        <w:tc>
          <w:tcPr>
            <w:tcW w:w="9999" w:type="dxa"/>
            <w:shd w:val="clear" w:color="auto" w:fill="F2F2F2" w:themeFill="background1" w:themeFillShade="F2"/>
            <w:vAlign w:val="center"/>
          </w:tcPr>
          <w:p w:rsidR="009F3873" w:rsidRPr="00DF027C" w:rsidRDefault="008D7326" w:rsidP="009F3873">
            <w:pPr>
              <w:pStyle w:val="EmphasisText"/>
              <w:jc w:val="center"/>
            </w:pPr>
            <w:r>
              <w:rPr>
                <w:noProof/>
              </w:rPr>
              <w:drawing>
                <wp:inline distT="0" distB="0" distL="0" distR="0" wp14:anchorId="0B73BE91" wp14:editId="22FED068">
                  <wp:extent cx="6309360" cy="4370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4370070"/>
                          </a:xfrm>
                          <a:prstGeom prst="rect">
                            <a:avLst/>
                          </a:prstGeom>
                        </pic:spPr>
                      </pic:pic>
                    </a:graphicData>
                  </a:graphic>
                </wp:inline>
              </w:drawing>
            </w:r>
          </w:p>
        </w:tc>
      </w:tr>
      <w:tr w:rsidR="00DF027C" w:rsidTr="00DF027C">
        <w:trPr>
          <w:trHeight w:val="5931"/>
        </w:trPr>
        <w:tc>
          <w:tcPr>
            <w:tcW w:w="9999" w:type="dxa"/>
            <w:gridSpan w:val="2"/>
          </w:tcPr>
          <w:p w:rsidR="00DF027C" w:rsidRDefault="00DF027C" w:rsidP="00DF027C">
            <w:pPr>
              <w:pStyle w:val="EmphasisText"/>
              <w:rPr>
                <w:i/>
                <w:sz w:val="36"/>
              </w:rPr>
            </w:pPr>
          </w:p>
          <w:p w:rsidR="00DF027C" w:rsidRDefault="009F3873" w:rsidP="00DF027C">
            <w:pPr>
              <w:pStyle w:val="Content"/>
            </w:pPr>
            <w:r>
              <w:t xml:space="preserve">At the top, you see “Central Region Production Environment”.  This text is returned by a remote procedure call (RPC) that returns the first line of text in the </w:t>
            </w:r>
            <w:r w:rsidR="00920378">
              <w:t>INTRO MESSAGE field in the KERNEL SYSTEM PARAMETERS file.  We use this to let the user know which of our many VistA environments they are currently accessing.</w:t>
            </w:r>
          </w:p>
          <w:p w:rsidR="00920378" w:rsidRDefault="00920378" w:rsidP="00DF027C">
            <w:pPr>
              <w:pStyle w:val="Content"/>
            </w:pPr>
          </w:p>
          <w:p w:rsidR="00920378" w:rsidRDefault="00920378" w:rsidP="00DF027C">
            <w:pPr>
              <w:pStyle w:val="Content"/>
            </w:pPr>
            <w:r>
              <w:t>The “Tools” menu currently has only one option which will allow you to enlarge the display font.</w:t>
            </w:r>
          </w:p>
          <w:p w:rsidR="00920378" w:rsidRDefault="00920378" w:rsidP="00DF027C">
            <w:pPr>
              <w:pStyle w:val="Content"/>
            </w:pPr>
          </w:p>
          <w:p w:rsidR="00920378" w:rsidRDefault="00372A61" w:rsidP="00DF027C">
            <w:pPr>
              <w:pStyle w:val="Content"/>
            </w:pPr>
            <w:r>
              <w:t>The “Refresh All” button will force a refresh of the data in all modules currently displayed.  In this case there are no modules currently displayed.</w:t>
            </w:r>
          </w:p>
          <w:p w:rsidR="00372A61" w:rsidRDefault="00372A61" w:rsidP="00DF027C">
            <w:pPr>
              <w:pStyle w:val="Content"/>
            </w:pPr>
          </w:p>
          <w:p w:rsidR="00372A61" w:rsidRDefault="00372A61" w:rsidP="00DF027C">
            <w:pPr>
              <w:pStyle w:val="Content"/>
            </w:pPr>
            <w:r>
              <w:t>The large blank section in the middle is the real estate used to display up to four modules at a time.  Currently no modules are displayed.</w:t>
            </w:r>
          </w:p>
          <w:p w:rsidR="00EF496D" w:rsidRDefault="00EF496D" w:rsidP="00DF027C">
            <w:pPr>
              <w:pStyle w:val="Content"/>
            </w:pPr>
          </w:p>
          <w:p w:rsidR="00EF496D" w:rsidRDefault="00EF496D" w:rsidP="00DF027C">
            <w:pPr>
              <w:pStyle w:val="Content"/>
            </w:pPr>
            <w:r>
              <w:t>At the bottom are icons representing each module currently defined in VistA.  These can be restricted by security key as will be explained later.</w:t>
            </w:r>
          </w:p>
          <w:p w:rsidR="00131EE7" w:rsidRDefault="00131EE7" w:rsidP="00DF027C">
            <w:pPr>
              <w:pStyle w:val="Content"/>
            </w:pPr>
          </w:p>
          <w:p w:rsidR="00131EE7" w:rsidRDefault="00131EE7" w:rsidP="00DF027C">
            <w:pPr>
              <w:pStyle w:val="Content"/>
            </w:pPr>
            <w:r>
              <w:t>There are two possible types of modules:</w:t>
            </w:r>
          </w:p>
          <w:p w:rsidR="00131EE7" w:rsidRDefault="00131EE7" w:rsidP="00131EE7">
            <w:pPr>
              <w:pStyle w:val="Content"/>
              <w:numPr>
                <w:ilvl w:val="0"/>
                <w:numId w:val="1"/>
              </w:numPr>
            </w:pPr>
            <w:r>
              <w:t>Datagrid – displays data in a grid of rows and columns</w:t>
            </w:r>
          </w:p>
          <w:p w:rsidR="00131EE7" w:rsidRDefault="00131EE7" w:rsidP="00131EE7">
            <w:pPr>
              <w:pStyle w:val="Content"/>
              <w:numPr>
                <w:ilvl w:val="0"/>
                <w:numId w:val="1"/>
              </w:numPr>
            </w:pPr>
            <w:r>
              <w:t>RichText – displays data in blocks of text</w:t>
            </w:r>
          </w:p>
          <w:p w:rsidR="00131EE7" w:rsidRDefault="00131EE7" w:rsidP="00131EE7">
            <w:pPr>
              <w:pStyle w:val="Content"/>
            </w:pPr>
          </w:p>
          <w:p w:rsidR="00131EE7" w:rsidRDefault="00131EE7" w:rsidP="00131EE7">
            <w:pPr>
              <w:pStyle w:val="Content"/>
            </w:pPr>
            <w:r>
              <w:t xml:space="preserve">To display a module, double click on or drag the icon into the display area.  Up to </w:t>
            </w:r>
            <w:r w:rsidR="006F0E9C">
              <w:t>four modules can be displayed at one time.</w:t>
            </w:r>
          </w:p>
          <w:p w:rsidR="009C2ED2" w:rsidRDefault="009C2ED2" w:rsidP="00131EE7">
            <w:pPr>
              <w:pStyle w:val="Content"/>
            </w:pPr>
          </w:p>
          <w:p w:rsidR="009C2ED2" w:rsidRDefault="009C2ED2" w:rsidP="00131EE7">
            <w:pPr>
              <w:pStyle w:val="Content"/>
            </w:pPr>
          </w:p>
          <w:p w:rsidR="009C2ED2" w:rsidRDefault="009C2ED2" w:rsidP="00131EE7">
            <w:pPr>
              <w:pStyle w:val="Content"/>
            </w:pPr>
          </w:p>
          <w:p w:rsidR="009C2ED2" w:rsidRDefault="009C2ED2" w:rsidP="00131EE7">
            <w:pPr>
              <w:pStyle w:val="Content"/>
            </w:pPr>
          </w:p>
          <w:p w:rsidR="009C2ED2" w:rsidRDefault="009C2ED2" w:rsidP="00131EE7">
            <w:pPr>
              <w:pStyle w:val="Content"/>
            </w:pPr>
          </w:p>
          <w:p w:rsidR="009C2ED2" w:rsidRDefault="009C2ED2" w:rsidP="00131EE7">
            <w:pPr>
              <w:pStyle w:val="Content"/>
            </w:pPr>
          </w:p>
          <w:p w:rsidR="009C2ED2" w:rsidRDefault="009C2ED2" w:rsidP="00131EE7">
            <w:pPr>
              <w:pStyle w:val="Content"/>
            </w:pPr>
          </w:p>
          <w:p w:rsidR="009C2ED2" w:rsidRDefault="009C2ED2" w:rsidP="00131EE7">
            <w:pPr>
              <w:pStyle w:val="Content"/>
            </w:pPr>
          </w:p>
          <w:p w:rsidR="009C2ED2" w:rsidRDefault="009C2ED2" w:rsidP="00131EE7">
            <w:pPr>
              <w:pStyle w:val="Content"/>
            </w:pPr>
          </w:p>
          <w:p w:rsidR="002D226F" w:rsidRDefault="002D226F" w:rsidP="002D226F">
            <w:pPr>
              <w:pStyle w:val="Heading1"/>
            </w:pPr>
            <w:r>
              <w:lastRenderedPageBreak/>
              <w:t>Dashboard</w:t>
            </w:r>
          </w:p>
          <w:p w:rsidR="002D226F" w:rsidRDefault="002D226F" w:rsidP="00131EE7">
            <w:pPr>
              <w:pStyle w:val="Content"/>
              <w:rPr>
                <w:sz w:val="36"/>
                <w:szCs w:val="36"/>
              </w:rPr>
            </w:pPr>
            <w:r>
              <w:rPr>
                <w:sz w:val="36"/>
                <w:szCs w:val="36"/>
              </w:rPr>
              <w:t>Disclaimers (</w:t>
            </w:r>
            <w:r w:rsidR="008C5E92">
              <w:rPr>
                <w:sz w:val="36"/>
                <w:szCs w:val="36"/>
              </w:rPr>
              <w:t>and</w:t>
            </w:r>
            <w:r>
              <w:rPr>
                <w:sz w:val="36"/>
                <w:szCs w:val="36"/>
              </w:rPr>
              <w:t xml:space="preserve"> Diatribe)</w:t>
            </w:r>
          </w:p>
          <w:p w:rsidR="002D226F" w:rsidRDefault="002D226F" w:rsidP="00131EE7">
            <w:pPr>
              <w:pStyle w:val="Content"/>
              <w:rPr>
                <w:sz w:val="36"/>
                <w:szCs w:val="36"/>
              </w:rPr>
            </w:pPr>
          </w:p>
          <w:p w:rsidR="000810D8" w:rsidRPr="000810D8" w:rsidRDefault="000810D8" w:rsidP="000810D8">
            <w:pPr>
              <w:pStyle w:val="Content"/>
              <w:rPr>
                <w:szCs w:val="28"/>
              </w:rPr>
            </w:pPr>
            <w:r>
              <w:rPr>
                <w:szCs w:val="28"/>
              </w:rPr>
              <w:t>License:</w:t>
            </w:r>
          </w:p>
          <w:p w:rsidR="000810D8" w:rsidRDefault="000810D8" w:rsidP="000810D8">
            <w:pPr>
              <w:pStyle w:val="PlainText"/>
            </w:pPr>
            <w:r>
              <w:t>Copyright [2020] [Central Regional Hospital, State of North Carolina]</w:t>
            </w:r>
          </w:p>
          <w:p w:rsidR="000810D8" w:rsidRDefault="000810D8" w:rsidP="000810D8">
            <w:pPr>
              <w:pStyle w:val="PlainText"/>
            </w:pPr>
          </w:p>
          <w:p w:rsidR="000810D8" w:rsidRDefault="000810D8" w:rsidP="000810D8">
            <w:pPr>
              <w:pStyle w:val="PlainText"/>
            </w:pPr>
            <w:r>
              <w:t>Licensed under the Apache License, Version 2.0 (the "License"); you may not use this file except in compliance with the License.</w:t>
            </w:r>
          </w:p>
          <w:p w:rsidR="000810D8" w:rsidRDefault="000810D8" w:rsidP="000810D8">
            <w:pPr>
              <w:pStyle w:val="PlainText"/>
            </w:pPr>
            <w:r>
              <w:t>You may obtain a copy of the License at</w:t>
            </w:r>
          </w:p>
          <w:p w:rsidR="000810D8" w:rsidRDefault="000810D8" w:rsidP="000810D8">
            <w:pPr>
              <w:pStyle w:val="PlainText"/>
            </w:pPr>
          </w:p>
          <w:p w:rsidR="000810D8" w:rsidRDefault="00BF1C1A" w:rsidP="000810D8">
            <w:pPr>
              <w:pStyle w:val="PlainText"/>
            </w:pPr>
            <w:hyperlink r:id="rId12" w:history="1">
              <w:r w:rsidR="000810D8">
                <w:rPr>
                  <w:rStyle w:val="Hyperlink"/>
                </w:rPr>
                <w:t>http://www.apache.org/licenses/LICENSE-2.0</w:t>
              </w:r>
            </w:hyperlink>
          </w:p>
          <w:p w:rsidR="000810D8" w:rsidRDefault="000810D8" w:rsidP="000810D8">
            <w:pPr>
              <w:pStyle w:val="PlainText"/>
            </w:pPr>
          </w:p>
          <w:p w:rsidR="000810D8" w:rsidRDefault="000810D8" w:rsidP="000810D8">
            <w:pPr>
              <w:pStyle w:val="PlainText"/>
            </w:pPr>
            <w:r>
              <w:t>Unless required by applicable law or agreed to in writing, software distributed under the License is distributed on an "AS IS" BASIS, WITHOUT WARRANTIES OR CONDITIONS OF ANY KIND, either express or implied.</w:t>
            </w:r>
            <w:r w:rsidR="001F2979">
              <w:t xml:space="preserve">  See the License for the specific language governing permissions and limitations under the License.</w:t>
            </w:r>
          </w:p>
          <w:p w:rsidR="002D226F" w:rsidRPr="002D226F" w:rsidRDefault="002D226F" w:rsidP="00131EE7">
            <w:pPr>
              <w:pStyle w:val="Content"/>
              <w:rPr>
                <w:szCs w:val="28"/>
              </w:rPr>
            </w:pPr>
          </w:p>
          <w:p w:rsidR="002D226F" w:rsidRDefault="000810D8" w:rsidP="00131EE7">
            <w:pPr>
              <w:pStyle w:val="Content"/>
            </w:pPr>
            <w:r>
              <w:t xml:space="preserve">This applies to all source code in this release.  </w:t>
            </w:r>
          </w:p>
          <w:p w:rsidR="002D226F" w:rsidRDefault="002D226F" w:rsidP="00131EE7">
            <w:pPr>
              <w:pStyle w:val="Content"/>
            </w:pPr>
          </w:p>
          <w:p w:rsidR="000810D8" w:rsidRDefault="000810D8" w:rsidP="00131EE7">
            <w:pPr>
              <w:pStyle w:val="Content"/>
            </w:pPr>
            <w:r>
              <w:t xml:space="preserve">Additionally, I am aware that the mumps routines do not fully comply with VA standards.  We are not the VA and did not have the time or manpower for this extra requirement.  If you want them to comply, please make the changes you need for your site.  You will also notice, I’m sure peculiarities in my programming style, both in mumps and C#.  For example, I usually use Fileman to write data while using direct reads.  </w:t>
            </w:r>
            <w:r w:rsidR="0046020A">
              <w:t xml:space="preserve">I like and respect George Timson as much as anyone; that’s just how I choose to code.  </w:t>
            </w:r>
            <w:r>
              <w:t xml:space="preserve">I make extensive and perhaps unnecessary use of $GET.  I </w:t>
            </w:r>
            <w:r w:rsidR="00BB6544">
              <w:t>use complete</w:t>
            </w:r>
            <w:r>
              <w:t xml:space="preserve"> $P</w:t>
            </w:r>
            <w:r w:rsidR="00BB6544">
              <w:t>IECE</w:t>
            </w:r>
            <w:r>
              <w:t xml:space="preserve"> commands even if I want only the first default piece.  Again, this all </w:t>
            </w:r>
            <w:r w:rsidR="00BB6544">
              <w:t>works at our site and has for many years.  If you want to modify the style, that is your prerogative.  Some of the routines distributed are very complex and may have overlap where code could have been more streamlined and reusable.  This is the direct result of ever-changing specifications and requirements in our dynamic live environment.  I’m sure Hardhats reading this will understand.  If it pleases you to simplify, go right ahead!</w:t>
            </w:r>
            <w:r w:rsidR="00DB5BEC">
              <w:t xml:space="preserve">  In many routines, my dot levels are insane.  I know that.  Just do your thing for your site!</w:t>
            </w:r>
            <w:r w:rsidR="00CB7DE1">
              <w:t xml:space="preserve">  Some of the modules are dependent on proprietary files and code that is not being released at this time, but some supporting RPC’s and routines are provided as examples of how this tool may be used.  This includes at least the Sticky Notes, Covering Providers, Covering Social Workers, and Covering Psychologists modules.</w:t>
            </w:r>
          </w:p>
          <w:p w:rsidR="009C2ED2" w:rsidRDefault="009C2ED2" w:rsidP="009C2ED2">
            <w:pPr>
              <w:pStyle w:val="Heading1"/>
            </w:pPr>
            <w:r>
              <w:lastRenderedPageBreak/>
              <w:t>Dashboard</w:t>
            </w:r>
          </w:p>
          <w:tbl>
            <w:tblPr>
              <w:tblW w:w="9999" w:type="dxa"/>
              <w:tblInd w:w="40" w:type="dxa"/>
              <w:tblCellMar>
                <w:left w:w="0" w:type="dxa"/>
                <w:right w:w="0" w:type="dxa"/>
              </w:tblCellMar>
              <w:tblLook w:val="0000" w:firstRow="0" w:lastRow="0" w:firstColumn="0" w:lastColumn="0" w:noHBand="0" w:noVBand="0"/>
            </w:tblPr>
            <w:tblGrid>
              <w:gridCol w:w="9999"/>
            </w:tblGrid>
            <w:tr w:rsidR="009C2ED2" w:rsidTr="00BF1C1A">
              <w:trPr>
                <w:trHeight w:val="3546"/>
              </w:trPr>
              <w:tc>
                <w:tcPr>
                  <w:tcW w:w="9999" w:type="dxa"/>
                </w:tcPr>
                <w:p w:rsidR="009C2ED2" w:rsidRDefault="00BF1C1A" w:rsidP="009C2ED2">
                  <w:pPr>
                    <w:pStyle w:val="Heading2"/>
                  </w:pPr>
                  <w:sdt>
                    <w:sdtPr>
                      <w:id w:val="2104913802"/>
                      <w:placeholder>
                        <w:docPart w:val="CABB835A3DEA43C18E66E4C490134454"/>
                      </w:placeholder>
                      <w15:dataBinding w:prefixMappings="xmlns:ns0='http://schemas.microsoft.com/temp/samples' " w:xpath="/ns0:employees[1]/ns0:employee[1]/ns0:CompanyName[1]" w:storeItemID="{00000000-0000-0000-0000-000000000000}"/>
                      <w15:appearance w15:val="hidden"/>
                    </w:sdtPr>
                    <w:sdtContent>
                      <w:r w:rsidR="009C2ED2">
                        <w:t>Supporting Files</w:t>
                      </w:r>
                    </w:sdtContent>
                  </w:sdt>
                </w:p>
                <w:p w:rsidR="009C2ED2" w:rsidRDefault="009C2ED2" w:rsidP="009C2ED2"/>
                <w:p w:rsidR="009C2ED2" w:rsidRDefault="009C2ED2" w:rsidP="009C2ED2">
                  <w:pPr>
                    <w:pStyle w:val="Content"/>
                  </w:pPr>
                  <w:r>
                    <w:t xml:space="preserve">There are two main mumps database files that support the dashboard in general.  File number 300894, </w:t>
                  </w:r>
                  <w:r w:rsidRPr="009C2ED2">
                    <w:t>C9C DASHBOARD MODULES</w:t>
                  </w:r>
                  <w:r>
                    <w:t xml:space="preserve"> and file number </w:t>
                  </w:r>
                  <w:r w:rsidRPr="009C2ED2">
                    <w:t>300896</w:t>
                  </w:r>
                  <w:r>
                    <w:t xml:space="preserve">, </w:t>
                  </w:r>
                  <w:r w:rsidRPr="009C2ED2">
                    <w:t>C9C DASHBOARD USER SETTINGS</w:t>
                  </w:r>
                  <w:r>
                    <w:t>.</w:t>
                  </w:r>
                </w:p>
                <w:p w:rsidR="009C2ED2" w:rsidRDefault="009C2ED2" w:rsidP="009C2ED2">
                  <w:pPr>
                    <w:pStyle w:val="Content"/>
                  </w:pPr>
                </w:p>
                <w:p w:rsidR="00B63B46" w:rsidRDefault="00B63B46" w:rsidP="009C2ED2">
                  <w:pPr>
                    <w:pStyle w:val="Content"/>
                  </w:pPr>
                  <w:r>
                    <w:t>C9C DASHBOARD MODULES</w:t>
                  </w:r>
                </w:p>
                <w:p w:rsidR="009C2ED2" w:rsidRPr="009C2ED2" w:rsidRDefault="009C2ED2" w:rsidP="009C2ED2">
                  <w:pPr>
                    <w:pStyle w:val="Content"/>
                    <w:rPr>
                      <w:sz w:val="20"/>
                      <w:szCs w:val="20"/>
                    </w:rPr>
                  </w:pPr>
                  <w:r w:rsidRPr="009C2ED2">
                    <w:rPr>
                      <w:sz w:val="20"/>
                      <w:szCs w:val="20"/>
                    </w:rPr>
                    <w:t>^C9C(300894,D0,0)=  (#.01) NAME [1F] ^ (#.05) ACTIVE [2S] ^</w:t>
                  </w:r>
                  <w:r>
                    <w:rPr>
                      <w:sz w:val="20"/>
                      <w:szCs w:val="20"/>
                    </w:rPr>
                    <w:t xml:space="preserve"> </w:t>
                  </w:r>
                  <w:r w:rsidRPr="009C2ED2">
                    <w:rPr>
                      <w:sz w:val="20"/>
                      <w:szCs w:val="20"/>
                    </w:rPr>
                    <w:t>(#.5) REQUIRED KEY [3P:19.1] ^</w:t>
                  </w:r>
                </w:p>
                <w:p w:rsidR="009C2ED2" w:rsidRPr="009C2ED2" w:rsidRDefault="009C2ED2" w:rsidP="009C2ED2">
                  <w:pPr>
                    <w:pStyle w:val="Content"/>
                    <w:rPr>
                      <w:sz w:val="20"/>
                      <w:szCs w:val="20"/>
                    </w:rPr>
                  </w:pPr>
                  <w:r w:rsidRPr="009C2ED2">
                    <w:rPr>
                      <w:sz w:val="20"/>
                      <w:szCs w:val="20"/>
                    </w:rPr>
                    <w:t>^C9C(300894,D0,1)=  (#1) BUTTON TEXT [1F] ^</w:t>
                  </w:r>
                </w:p>
                <w:p w:rsidR="009C2ED2" w:rsidRPr="009C2ED2" w:rsidRDefault="009C2ED2" w:rsidP="009C2ED2">
                  <w:pPr>
                    <w:pStyle w:val="Content"/>
                    <w:rPr>
                      <w:sz w:val="20"/>
                      <w:szCs w:val="20"/>
                    </w:rPr>
                  </w:pPr>
                  <w:r w:rsidRPr="009C2ED2">
                    <w:rPr>
                      <w:sz w:val="20"/>
                      <w:szCs w:val="20"/>
                    </w:rPr>
                    <w:t>^C9C(300894,D0,2,0)=^300894.02^^  (#2) BUTTON IMAGE</w:t>
                  </w:r>
                </w:p>
                <w:p w:rsidR="009C2ED2" w:rsidRPr="009C2ED2" w:rsidRDefault="009C2ED2" w:rsidP="009C2ED2">
                  <w:pPr>
                    <w:pStyle w:val="Content"/>
                    <w:rPr>
                      <w:sz w:val="20"/>
                      <w:szCs w:val="20"/>
                    </w:rPr>
                  </w:pPr>
                  <w:r w:rsidRPr="009C2ED2">
                    <w:rPr>
                      <w:sz w:val="20"/>
                      <w:szCs w:val="20"/>
                    </w:rPr>
                    <w:t>^C9C(300894,D0,2,D1,0)=  (#.01) BUTTON IMAGE [1W] ^</w:t>
                  </w:r>
                </w:p>
                <w:p w:rsidR="009C2ED2" w:rsidRPr="009C2ED2" w:rsidRDefault="009C2ED2" w:rsidP="009C2ED2">
                  <w:pPr>
                    <w:pStyle w:val="Content"/>
                    <w:rPr>
                      <w:sz w:val="20"/>
                      <w:szCs w:val="20"/>
                    </w:rPr>
                  </w:pPr>
                  <w:r w:rsidRPr="009C2ED2">
                    <w:rPr>
                      <w:sz w:val="20"/>
                      <w:szCs w:val="20"/>
                    </w:rPr>
                    <w:t>^C9C(300894,D0,3)=  (#3) MODULE TYPE [1S] ^</w:t>
                  </w:r>
                </w:p>
                <w:p w:rsidR="009C2ED2" w:rsidRPr="009C2ED2" w:rsidRDefault="009C2ED2" w:rsidP="009C2ED2">
                  <w:pPr>
                    <w:pStyle w:val="Content"/>
                    <w:rPr>
                      <w:sz w:val="20"/>
                      <w:szCs w:val="20"/>
                    </w:rPr>
                  </w:pPr>
                  <w:r w:rsidRPr="009C2ED2">
                    <w:rPr>
                      <w:sz w:val="20"/>
                      <w:szCs w:val="20"/>
                    </w:rPr>
                    <w:t>^C9C(300894,D0,4,0)=^300894.04^^  (#4) DATAGRID COLUMN HEADERS</w:t>
                  </w:r>
                </w:p>
                <w:p w:rsidR="009C2ED2" w:rsidRPr="009C2ED2" w:rsidRDefault="009C2ED2" w:rsidP="009C2ED2">
                  <w:pPr>
                    <w:pStyle w:val="Content"/>
                    <w:rPr>
                      <w:sz w:val="20"/>
                      <w:szCs w:val="20"/>
                    </w:rPr>
                  </w:pPr>
                  <w:r w:rsidRPr="009C2ED2">
                    <w:rPr>
                      <w:sz w:val="20"/>
                      <w:szCs w:val="20"/>
                    </w:rPr>
                    <w:t>^C9C(300894,D0,4,D1,0)=  (#.01) DATAGRID COLUMN HEADER [1F] ^</w:t>
                  </w:r>
                  <w:r>
                    <w:rPr>
                      <w:sz w:val="20"/>
                      <w:szCs w:val="20"/>
                    </w:rPr>
                    <w:t xml:space="preserve"> </w:t>
                  </w:r>
                  <w:r w:rsidRPr="009C2ED2">
                    <w:rPr>
                      <w:sz w:val="20"/>
                      <w:szCs w:val="20"/>
                    </w:rPr>
                    <w:t>(#.5) COLUMN DATA TYPE [2S] ^</w:t>
                  </w:r>
                </w:p>
                <w:p w:rsidR="009C2ED2" w:rsidRPr="009C2ED2" w:rsidRDefault="009C2ED2" w:rsidP="009C2ED2">
                  <w:pPr>
                    <w:pStyle w:val="Content"/>
                    <w:rPr>
                      <w:sz w:val="20"/>
                      <w:szCs w:val="20"/>
                    </w:rPr>
                  </w:pPr>
                  <w:r w:rsidRPr="009C2ED2">
                    <w:rPr>
                      <w:sz w:val="20"/>
                      <w:szCs w:val="20"/>
                    </w:rPr>
                    <w:t>^C9C(300894,D0,4,D1,1)=  (#1) ORDER [1N] ^</w:t>
                  </w:r>
                </w:p>
                <w:p w:rsidR="009C2ED2" w:rsidRPr="009C2ED2" w:rsidRDefault="009C2ED2" w:rsidP="009C2ED2">
                  <w:pPr>
                    <w:pStyle w:val="Content"/>
                    <w:rPr>
                      <w:sz w:val="20"/>
                      <w:szCs w:val="20"/>
                    </w:rPr>
                  </w:pPr>
                  <w:r w:rsidRPr="009C2ED2">
                    <w:rPr>
                      <w:sz w:val="20"/>
                      <w:szCs w:val="20"/>
                    </w:rPr>
                    <w:t>^C9C(300894,D0,4,D1,2)=  (#2) DISPLAY THIS COLUMN [1S] ^</w:t>
                  </w:r>
                </w:p>
                <w:p w:rsidR="009C2ED2" w:rsidRPr="009C2ED2" w:rsidRDefault="009C2ED2" w:rsidP="009C2ED2">
                  <w:pPr>
                    <w:pStyle w:val="Content"/>
                    <w:rPr>
                      <w:sz w:val="20"/>
                      <w:szCs w:val="20"/>
                    </w:rPr>
                  </w:pPr>
                  <w:r w:rsidRPr="009C2ED2">
                    <w:rPr>
                      <w:sz w:val="20"/>
                      <w:szCs w:val="20"/>
                    </w:rPr>
                    <w:t>^C9C(300894,D0,4,D1,3)=  (#3) CLICK RPC [1P:8994] ^</w:t>
                  </w:r>
                  <w:r>
                    <w:rPr>
                      <w:sz w:val="20"/>
                      <w:szCs w:val="20"/>
                    </w:rPr>
                    <w:t xml:space="preserve"> </w:t>
                  </w:r>
                  <w:r w:rsidRPr="009C2ED2">
                    <w:rPr>
                      <w:sz w:val="20"/>
                      <w:szCs w:val="20"/>
                    </w:rPr>
                    <w:t>(#3.2) CLICK RPC PARAMETER COLUMN IENS [2F] ^</w:t>
                  </w:r>
                </w:p>
                <w:p w:rsidR="009C2ED2" w:rsidRPr="009C2ED2" w:rsidRDefault="009C2ED2" w:rsidP="009C2ED2">
                  <w:pPr>
                    <w:pStyle w:val="Content"/>
                    <w:rPr>
                      <w:sz w:val="20"/>
                      <w:szCs w:val="20"/>
                    </w:rPr>
                  </w:pPr>
                  <w:r w:rsidRPr="009C2ED2">
                    <w:rPr>
                      <w:sz w:val="20"/>
                      <w:szCs w:val="20"/>
                    </w:rPr>
                    <w:t>^C9C(300894,D0,4,D1,4)=  (#4) HINT [1F] ^</w:t>
                  </w:r>
                </w:p>
                <w:p w:rsidR="009C2ED2" w:rsidRPr="009C2ED2" w:rsidRDefault="009C2ED2" w:rsidP="009C2ED2">
                  <w:pPr>
                    <w:pStyle w:val="Content"/>
                    <w:rPr>
                      <w:sz w:val="20"/>
                      <w:szCs w:val="20"/>
                    </w:rPr>
                  </w:pPr>
                  <w:r w:rsidRPr="009C2ED2">
                    <w:rPr>
                      <w:sz w:val="20"/>
                      <w:szCs w:val="20"/>
                    </w:rPr>
                    <w:t>^C9C(300894,D0,4,D1,5)=  (#2.5) DISPLAY HIDDEN COLUMN LOGIC [E1,245K] ^</w:t>
                  </w:r>
                </w:p>
                <w:p w:rsidR="009C2ED2" w:rsidRPr="009C2ED2" w:rsidRDefault="009C2ED2" w:rsidP="009C2ED2">
                  <w:pPr>
                    <w:pStyle w:val="Content"/>
                    <w:rPr>
                      <w:sz w:val="20"/>
                      <w:szCs w:val="20"/>
                    </w:rPr>
                  </w:pPr>
                  <w:r w:rsidRPr="009C2ED2">
                    <w:rPr>
                      <w:sz w:val="20"/>
                      <w:szCs w:val="20"/>
                    </w:rPr>
                    <w:t>^C9C(300894,D0,6)=  (#6) DATA POPULATION RPC [1P:8994] ^</w:t>
                  </w:r>
                </w:p>
                <w:p w:rsidR="009C2ED2" w:rsidRPr="009C2ED2" w:rsidRDefault="009C2ED2" w:rsidP="009C2ED2">
                  <w:pPr>
                    <w:pStyle w:val="Content"/>
                    <w:rPr>
                      <w:sz w:val="20"/>
                      <w:szCs w:val="20"/>
                    </w:rPr>
                  </w:pPr>
                  <w:r w:rsidRPr="009C2ED2">
                    <w:rPr>
                      <w:sz w:val="20"/>
                      <w:szCs w:val="20"/>
                    </w:rPr>
                    <w:t>^C9C(300894,D0,7)=  (#7) POSSIBLE LOCATIONS RPC [1P:8994] ^</w:t>
                  </w:r>
                </w:p>
                <w:p w:rsidR="009C2ED2" w:rsidRPr="009C2ED2" w:rsidRDefault="009C2ED2" w:rsidP="009C2ED2">
                  <w:pPr>
                    <w:pStyle w:val="Content"/>
                    <w:rPr>
                      <w:sz w:val="20"/>
                      <w:szCs w:val="20"/>
                    </w:rPr>
                  </w:pPr>
                  <w:r w:rsidRPr="009C2ED2">
                    <w:rPr>
                      <w:sz w:val="20"/>
                      <w:szCs w:val="20"/>
                    </w:rPr>
                    <w:t>^C9C(300894,D0,8)=  (#8) LOCATIONS LABEL OVERRIDE TEXT [1F] ^</w:t>
                  </w:r>
                </w:p>
                <w:p w:rsidR="009C2ED2" w:rsidRPr="009C2ED2" w:rsidRDefault="009C2ED2" w:rsidP="009C2ED2">
                  <w:pPr>
                    <w:pStyle w:val="Content"/>
                    <w:rPr>
                      <w:sz w:val="20"/>
                      <w:szCs w:val="20"/>
                    </w:rPr>
                  </w:pPr>
                  <w:r w:rsidRPr="009C2ED2">
                    <w:rPr>
                      <w:sz w:val="20"/>
                      <w:szCs w:val="20"/>
                    </w:rPr>
                    <w:t>^C9C(300894,D0,10)=  (#10) RPC GET POSSIBLE FILTER VALUES [1P:8994] ^</w:t>
                  </w:r>
                </w:p>
                <w:p w:rsidR="009C2ED2" w:rsidRPr="009C2ED2" w:rsidRDefault="009C2ED2" w:rsidP="009C2ED2">
                  <w:pPr>
                    <w:pStyle w:val="Content"/>
                    <w:rPr>
                      <w:sz w:val="20"/>
                      <w:szCs w:val="20"/>
                    </w:rPr>
                  </w:pPr>
                  <w:r w:rsidRPr="009C2ED2">
                    <w:rPr>
                      <w:sz w:val="20"/>
                      <w:szCs w:val="20"/>
                    </w:rPr>
                    <w:t>^C9C(300894,D0,11,0)=^300894.01P^^  (#.06) ACTIVE DIVISIONS</w:t>
                  </w:r>
                </w:p>
                <w:p w:rsidR="009C2ED2" w:rsidRPr="009C2ED2" w:rsidRDefault="009C2ED2" w:rsidP="009C2ED2">
                  <w:pPr>
                    <w:pStyle w:val="Content"/>
                    <w:rPr>
                      <w:sz w:val="20"/>
                      <w:szCs w:val="20"/>
                    </w:rPr>
                  </w:pPr>
                  <w:r w:rsidRPr="009C2ED2">
                    <w:rPr>
                      <w:sz w:val="20"/>
                      <w:szCs w:val="20"/>
                    </w:rPr>
                    <w:t>^C9C(300894,D0,11,D1,0)= (#.01) ACTIVE DIVISIONS [1P:4] ^</w:t>
                  </w:r>
                </w:p>
                <w:p w:rsidR="009C2ED2" w:rsidRPr="009C2ED2" w:rsidRDefault="009C2ED2" w:rsidP="009C2ED2">
                  <w:pPr>
                    <w:pStyle w:val="Content"/>
                    <w:rPr>
                      <w:sz w:val="20"/>
                      <w:szCs w:val="20"/>
                    </w:rPr>
                  </w:pPr>
                  <w:r w:rsidRPr="009C2ED2">
                    <w:rPr>
                      <w:sz w:val="20"/>
                      <w:szCs w:val="20"/>
                    </w:rPr>
                    <w:t>^C9C(300894,D0,12)=  (#12) ACTION BUTTON TEXT [1F] ^</w:t>
                  </w:r>
                </w:p>
                <w:p w:rsidR="009C2ED2" w:rsidRDefault="009C2ED2" w:rsidP="009C2ED2">
                  <w:pPr>
                    <w:pStyle w:val="Content"/>
                  </w:pPr>
                  <w:r w:rsidRPr="009C2ED2">
                    <w:rPr>
                      <w:sz w:val="20"/>
                      <w:szCs w:val="20"/>
                    </w:rPr>
                    <w:t>^C9C(300894,D0,13)=  (#13) ACTION BUTTON RPC [1P:8994] ^</w:t>
                  </w:r>
                </w:p>
              </w:tc>
            </w:tr>
          </w:tbl>
          <w:p w:rsidR="009C2ED2" w:rsidRDefault="009C2ED2" w:rsidP="00131EE7">
            <w:pPr>
              <w:pStyle w:val="Content"/>
            </w:pPr>
          </w:p>
          <w:p w:rsidR="00372A61" w:rsidRDefault="00A51B66" w:rsidP="00DF027C">
            <w:pPr>
              <w:pStyle w:val="Content"/>
            </w:pPr>
            <w:r>
              <w:t>NAME:  Name of the module.  Shows as hint when hovering over the icon and shows up in header of the module when displayed.</w:t>
            </w:r>
          </w:p>
          <w:p w:rsidR="00A51B66" w:rsidRDefault="00A51B66" w:rsidP="00DF027C">
            <w:pPr>
              <w:pStyle w:val="Content"/>
            </w:pPr>
          </w:p>
          <w:p w:rsidR="00A51B66" w:rsidRDefault="00A51B66" w:rsidP="00DF027C">
            <w:pPr>
              <w:pStyle w:val="Content"/>
            </w:pPr>
            <w:r>
              <w:t xml:space="preserve">ACTIVE:  Allows you to deactivate modules.  If you hold the key called </w:t>
            </w:r>
            <w:r w:rsidRPr="00A51B66">
              <w:t>INACTIVE DASHBOARD MODULES</w:t>
            </w:r>
            <w:r>
              <w:t>, you will see deactivated modules when opening the dashboard.  This allows developer access when coding or repairing modules.</w:t>
            </w:r>
          </w:p>
          <w:p w:rsidR="00A51B66" w:rsidRDefault="00A51B66" w:rsidP="00DF027C">
            <w:pPr>
              <w:pStyle w:val="Content"/>
            </w:pPr>
          </w:p>
          <w:p w:rsidR="00A51B66" w:rsidRDefault="00A51B66" w:rsidP="00DF027C">
            <w:pPr>
              <w:pStyle w:val="Content"/>
            </w:pPr>
            <w:r>
              <w:t>REQUIRED KEY:  If populated, only users with the designated key will see this module.</w:t>
            </w:r>
          </w:p>
          <w:p w:rsidR="00A51B66" w:rsidRDefault="00A51B66" w:rsidP="00DF027C">
            <w:pPr>
              <w:pStyle w:val="Content"/>
            </w:pPr>
          </w:p>
          <w:p w:rsidR="00A51B66" w:rsidRDefault="009819ED" w:rsidP="00DF027C">
            <w:pPr>
              <w:pStyle w:val="Content"/>
            </w:pPr>
            <w:r>
              <w:t>BUTTON TEXT:  If no image is defined, this text will show up on the icon.</w:t>
            </w:r>
          </w:p>
          <w:p w:rsidR="009819ED" w:rsidRDefault="009819ED" w:rsidP="00DF027C">
            <w:pPr>
              <w:pStyle w:val="Content"/>
            </w:pPr>
          </w:p>
          <w:p w:rsidR="009819ED" w:rsidRDefault="009819ED" w:rsidP="00DF027C">
            <w:pPr>
              <w:pStyle w:val="Content"/>
            </w:pPr>
            <w:r>
              <w:t>BUTTON IMAGE:  Base64 representation of a 60x60 pixels image that will become the icon for the module.  Another C# program I wrote, PngToBase64, will be provided with this release to help with this coding.</w:t>
            </w:r>
          </w:p>
          <w:p w:rsidR="009819ED" w:rsidRDefault="009819ED" w:rsidP="00DF027C">
            <w:pPr>
              <w:pStyle w:val="Content"/>
            </w:pPr>
          </w:p>
          <w:p w:rsidR="009819ED" w:rsidRDefault="00061FA0" w:rsidP="00DF027C">
            <w:pPr>
              <w:pStyle w:val="Content"/>
            </w:pPr>
            <w:r>
              <w:t>MODULE TYPE:  Datagrid or RichText</w:t>
            </w:r>
          </w:p>
          <w:p w:rsidR="00061FA0" w:rsidRDefault="00061FA0" w:rsidP="00DF027C">
            <w:pPr>
              <w:pStyle w:val="Content"/>
            </w:pPr>
          </w:p>
          <w:p w:rsidR="00061FA0" w:rsidRDefault="00061FA0" w:rsidP="00DF027C">
            <w:pPr>
              <w:pStyle w:val="Content"/>
            </w:pPr>
            <w:r>
              <w:t xml:space="preserve">DATAGRID COLUMN HEADERS:  Multiple to hold datagrid </w:t>
            </w:r>
            <w:r w:rsidR="00A0267F">
              <w:t>column definitions.</w:t>
            </w:r>
          </w:p>
          <w:p w:rsidR="00A0267F" w:rsidRDefault="00A0267F" w:rsidP="00DF027C">
            <w:pPr>
              <w:pStyle w:val="Content"/>
            </w:pPr>
          </w:p>
          <w:p w:rsidR="00A0267F" w:rsidRDefault="00A0267F" w:rsidP="00DF027C">
            <w:pPr>
              <w:pStyle w:val="Content"/>
            </w:pPr>
            <w:r>
              <w:t>DATAGRID COLUMN HEADER:  Text to be used in the datagrid header for this column.</w:t>
            </w:r>
          </w:p>
          <w:p w:rsidR="00A0267F" w:rsidRDefault="00A0267F" w:rsidP="00DF027C">
            <w:pPr>
              <w:pStyle w:val="Content"/>
            </w:pPr>
          </w:p>
          <w:p w:rsidR="00A0267F" w:rsidRDefault="00A0267F" w:rsidP="00A0267F">
            <w:pPr>
              <w:pStyle w:val="Content"/>
            </w:pPr>
            <w:r>
              <w:t xml:space="preserve">COLUMN DATA TYPE:  TEXT, DATE, NUMERIC, ROW COLOR, </w:t>
            </w:r>
            <w:r w:rsidRPr="00A0267F">
              <w:t>WEBSITE</w:t>
            </w:r>
            <w:r>
              <w:t>.  The first three are obvious.  ROW COLOR is usually set as a column that is not displayed, but will be used in any case to determine what color to use as the background for each row.  The mumps return data should return the color for each row as part of it’s data.  WEBSITE is a url that can be clicked on to get more data about the results as a whole or a specific row.  It will show up in blue text similar to a normal hyperlink.</w:t>
            </w:r>
          </w:p>
          <w:p w:rsidR="003F7D94" w:rsidRDefault="003F7D94" w:rsidP="00A0267F">
            <w:pPr>
              <w:pStyle w:val="Content"/>
            </w:pPr>
          </w:p>
          <w:p w:rsidR="003F7D94" w:rsidRDefault="003F7D94" w:rsidP="00A0267F">
            <w:pPr>
              <w:pStyle w:val="Content"/>
            </w:pPr>
            <w:r>
              <w:t xml:space="preserve">ORDER:  </w:t>
            </w:r>
            <w:r w:rsidR="00631489">
              <w:t>Order in which to display this column.</w:t>
            </w:r>
          </w:p>
          <w:p w:rsidR="00631489" w:rsidRDefault="00631489" w:rsidP="00A0267F">
            <w:pPr>
              <w:pStyle w:val="Content"/>
            </w:pPr>
          </w:p>
          <w:p w:rsidR="00631489" w:rsidRDefault="00631489" w:rsidP="00A0267F">
            <w:pPr>
              <w:pStyle w:val="Content"/>
              <w:rPr>
                <w:szCs w:val="28"/>
              </w:rPr>
            </w:pPr>
            <w:r>
              <w:t xml:space="preserve">DISPLAY THIS COLUMN:  Sounds obvious, but there are valuable uses for hidden columns.  One is described above in the row color description.  Another is described below in the </w:t>
            </w:r>
            <w:r w:rsidRPr="00631489">
              <w:rPr>
                <w:szCs w:val="28"/>
              </w:rPr>
              <w:t xml:space="preserve">CLICK RPC PARAMETER COLUMN IENS </w:t>
            </w:r>
            <w:r>
              <w:rPr>
                <w:szCs w:val="28"/>
              </w:rPr>
              <w:t>description.</w:t>
            </w:r>
          </w:p>
          <w:p w:rsidR="00631489" w:rsidRDefault="00631489" w:rsidP="00A0267F">
            <w:pPr>
              <w:pStyle w:val="Content"/>
              <w:rPr>
                <w:szCs w:val="28"/>
              </w:rPr>
            </w:pPr>
          </w:p>
          <w:p w:rsidR="00631489" w:rsidRDefault="00123960" w:rsidP="00A0267F">
            <w:pPr>
              <w:pStyle w:val="Content"/>
              <w:rPr>
                <w:szCs w:val="28"/>
              </w:rPr>
            </w:pPr>
            <w:r>
              <w:rPr>
                <w:szCs w:val="28"/>
              </w:rPr>
              <w:t>CLICK RPC:  Remote procedure to run when you click on a data cell in this column.  Should return a textual value to display back to the user.</w:t>
            </w:r>
          </w:p>
          <w:p w:rsidR="00123960" w:rsidRDefault="00123960" w:rsidP="00A0267F">
            <w:pPr>
              <w:pStyle w:val="Content"/>
              <w:rPr>
                <w:szCs w:val="28"/>
              </w:rPr>
            </w:pPr>
          </w:p>
          <w:p w:rsidR="00123960" w:rsidRDefault="00123960" w:rsidP="00A0267F">
            <w:pPr>
              <w:pStyle w:val="Content"/>
              <w:rPr>
                <w:szCs w:val="28"/>
              </w:rPr>
            </w:pPr>
            <w:r w:rsidRPr="00631489">
              <w:rPr>
                <w:szCs w:val="28"/>
              </w:rPr>
              <w:t>CLICK RPC PARAMETER COLUMN IENS</w:t>
            </w:r>
            <w:r>
              <w:rPr>
                <w:szCs w:val="28"/>
              </w:rPr>
              <w:t xml:space="preserve">:  A </w:t>
            </w:r>
            <w:r w:rsidR="00FA64C7">
              <w:rPr>
                <w:szCs w:val="28"/>
              </w:rPr>
              <w:t>semicolon</w:t>
            </w:r>
            <w:r>
              <w:rPr>
                <w:szCs w:val="28"/>
              </w:rPr>
              <w:t xml:space="preserve"> separated list of the iens for the column(s) data to send as parameters for the CLICK RPC.  Often hidden columns are used for this.  For example, the end user is not interested in the patient DFN, but your RPC may need it </w:t>
            </w:r>
            <w:r>
              <w:rPr>
                <w:szCs w:val="28"/>
              </w:rPr>
              <w:lastRenderedPageBreak/>
              <w:t>to return the correct data.  It is key that you use the IEN for the column in the subfile, NOT the order of display for the column(s).</w:t>
            </w:r>
          </w:p>
          <w:p w:rsidR="00123960" w:rsidRDefault="00123960" w:rsidP="00A0267F">
            <w:pPr>
              <w:pStyle w:val="Content"/>
              <w:rPr>
                <w:szCs w:val="28"/>
              </w:rPr>
            </w:pPr>
          </w:p>
          <w:p w:rsidR="00123960" w:rsidRDefault="000D1AB4" w:rsidP="00A0267F">
            <w:pPr>
              <w:pStyle w:val="Content"/>
              <w:rPr>
                <w:szCs w:val="28"/>
              </w:rPr>
            </w:pPr>
            <w:r>
              <w:rPr>
                <w:szCs w:val="28"/>
              </w:rPr>
              <w:t>HINT:  Text to display when hovering over a cell in this column.</w:t>
            </w:r>
          </w:p>
          <w:p w:rsidR="000D1AB4" w:rsidRDefault="000D1AB4" w:rsidP="00A0267F">
            <w:pPr>
              <w:pStyle w:val="Content"/>
              <w:rPr>
                <w:szCs w:val="28"/>
              </w:rPr>
            </w:pPr>
          </w:p>
          <w:p w:rsidR="000D1AB4" w:rsidRDefault="000D1AB4" w:rsidP="00A0267F">
            <w:pPr>
              <w:pStyle w:val="Content"/>
              <w:rPr>
                <w:szCs w:val="28"/>
              </w:rPr>
            </w:pPr>
            <w:r>
              <w:rPr>
                <w:szCs w:val="28"/>
              </w:rPr>
              <w:t xml:space="preserve">DISPLAY HIDDEN COLUMN LOGIC:  Great for developers.  You can have your RPC return any data you need to troubleshoot and add mumps logic here that will display it based on having a security key or other criteria.  </w:t>
            </w:r>
            <w:r w:rsidR="009B0F47">
              <w:rPr>
                <w:szCs w:val="28"/>
              </w:rPr>
              <w:t xml:space="preserve">We use a parameter called </w:t>
            </w:r>
            <w:r w:rsidR="009B0F47" w:rsidRPr="009B0F47">
              <w:rPr>
                <w:szCs w:val="28"/>
              </w:rPr>
              <w:t>"VIEW NOTES DUE RULE APPLIED"</w:t>
            </w:r>
            <w:r w:rsidR="009B0F47">
              <w:rPr>
                <w:szCs w:val="28"/>
              </w:rPr>
              <w:t xml:space="preserve">.  </w:t>
            </w:r>
            <w:r>
              <w:rPr>
                <w:szCs w:val="28"/>
              </w:rPr>
              <w:t>It can also be used to display highly sensitive data to a subset of users.</w:t>
            </w:r>
          </w:p>
          <w:p w:rsidR="000D1AB4" w:rsidRDefault="000D1AB4" w:rsidP="00A0267F">
            <w:pPr>
              <w:pStyle w:val="Content"/>
              <w:rPr>
                <w:szCs w:val="28"/>
              </w:rPr>
            </w:pPr>
          </w:p>
          <w:p w:rsidR="000D1AB4" w:rsidRDefault="003677A3" w:rsidP="00A0267F">
            <w:pPr>
              <w:pStyle w:val="Content"/>
              <w:rPr>
                <w:szCs w:val="28"/>
              </w:rPr>
            </w:pPr>
            <w:r>
              <w:rPr>
                <w:szCs w:val="28"/>
              </w:rPr>
              <w:t>DATA POPULATION RPC:  This is the main workhorse for returning the data for this module.  If the module type is DataGrid, it must return an array of rows each containing the expected number of column values delimited by carets.  Data types must also be honored.  Empty values are ok, but be careful when using them for parameters in RPC calls.  Note:  Remember to add these RPC’s as well as all click RPC’s</w:t>
            </w:r>
            <w:r w:rsidR="00E02231">
              <w:rPr>
                <w:szCs w:val="28"/>
              </w:rPr>
              <w:t>, get possible filter values, action button,</w:t>
            </w:r>
            <w:r>
              <w:rPr>
                <w:szCs w:val="28"/>
              </w:rPr>
              <w:t xml:space="preserve"> </w:t>
            </w:r>
            <w:r w:rsidR="0029188C">
              <w:rPr>
                <w:szCs w:val="28"/>
              </w:rPr>
              <w:t xml:space="preserve">and possible locations RPC’s </w:t>
            </w:r>
            <w:r>
              <w:rPr>
                <w:szCs w:val="28"/>
              </w:rPr>
              <w:t>to the C9C DASHBOARD option RPC multiple in file 19.</w:t>
            </w:r>
          </w:p>
          <w:p w:rsidR="003677A3" w:rsidRDefault="003677A3" w:rsidP="00A0267F">
            <w:pPr>
              <w:pStyle w:val="Content"/>
              <w:rPr>
                <w:szCs w:val="28"/>
              </w:rPr>
            </w:pPr>
          </w:p>
          <w:p w:rsidR="003677A3" w:rsidRDefault="0029188C" w:rsidP="00A0267F">
            <w:pPr>
              <w:pStyle w:val="Content"/>
              <w:rPr>
                <w:szCs w:val="28"/>
              </w:rPr>
            </w:pPr>
            <w:r>
              <w:rPr>
                <w:szCs w:val="28"/>
              </w:rPr>
              <w:t>POSSIBLE LOCATIONS RPC:  If populated, this presents a combobox to the user so that a particular location can be chosen, often a ward.  The chosen location will be sent to the data population RPC so that results will be specific to that location.  This can also be repurposed to allow a user to choose from other types of values, for example a team.</w:t>
            </w:r>
          </w:p>
          <w:p w:rsidR="0029188C" w:rsidRDefault="0029188C" w:rsidP="00A0267F">
            <w:pPr>
              <w:pStyle w:val="Content"/>
              <w:rPr>
                <w:szCs w:val="28"/>
              </w:rPr>
            </w:pPr>
          </w:p>
          <w:p w:rsidR="0029188C" w:rsidRDefault="0029188C" w:rsidP="00A0267F">
            <w:pPr>
              <w:pStyle w:val="Content"/>
              <w:rPr>
                <w:szCs w:val="28"/>
              </w:rPr>
            </w:pPr>
            <w:r>
              <w:rPr>
                <w:szCs w:val="28"/>
              </w:rPr>
              <w:t>LOCATIONS LABEL OVERRIDE TEXT:  If you want the combobox label to say something other than Select Location, enter it here.  For example, it may say Select Team.</w:t>
            </w:r>
          </w:p>
          <w:p w:rsidR="0029188C" w:rsidRDefault="0029188C" w:rsidP="00A0267F">
            <w:pPr>
              <w:pStyle w:val="Content"/>
              <w:rPr>
                <w:szCs w:val="28"/>
              </w:rPr>
            </w:pPr>
          </w:p>
          <w:p w:rsidR="0029188C" w:rsidRDefault="00E02231" w:rsidP="00A0267F">
            <w:pPr>
              <w:pStyle w:val="Content"/>
              <w:rPr>
                <w:szCs w:val="28"/>
              </w:rPr>
            </w:pPr>
            <w:r>
              <w:rPr>
                <w:szCs w:val="28"/>
              </w:rPr>
              <w:t xml:space="preserve">RPC GET POSSIBLE FILTER VALUES:  RPC you write to return a list that can be used to further filter results when retrieving data for this module.  A user will be able to choose one or more values from this list to include in the results.  </w:t>
            </w:r>
            <w:r w:rsidR="005D3344">
              <w:rPr>
                <w:szCs w:val="28"/>
              </w:rPr>
              <w:t>I’ll describe this more fully later in this document.</w:t>
            </w:r>
          </w:p>
          <w:p w:rsidR="005D3344" w:rsidRDefault="005D3344" w:rsidP="00A0267F">
            <w:pPr>
              <w:pStyle w:val="Content"/>
              <w:rPr>
                <w:szCs w:val="28"/>
              </w:rPr>
            </w:pPr>
          </w:p>
          <w:p w:rsidR="005D3344" w:rsidRDefault="005D3344" w:rsidP="00A0267F">
            <w:pPr>
              <w:pStyle w:val="Content"/>
              <w:rPr>
                <w:szCs w:val="28"/>
              </w:rPr>
            </w:pPr>
            <w:r>
              <w:rPr>
                <w:szCs w:val="28"/>
              </w:rPr>
              <w:t>ACTIVE DIVISIONS:  We are serious about divisionalization at Central Regional and the Dashboard is no exception.  This multiple allows us to specify which divisions can see this module.</w:t>
            </w:r>
          </w:p>
          <w:p w:rsidR="005D3344" w:rsidRDefault="005D3344" w:rsidP="00A0267F">
            <w:pPr>
              <w:pStyle w:val="Content"/>
              <w:rPr>
                <w:szCs w:val="28"/>
              </w:rPr>
            </w:pPr>
          </w:p>
          <w:p w:rsidR="005D3344" w:rsidRDefault="00EA66E1" w:rsidP="00A0267F">
            <w:pPr>
              <w:pStyle w:val="Content"/>
              <w:rPr>
                <w:szCs w:val="28"/>
              </w:rPr>
            </w:pPr>
            <w:r>
              <w:rPr>
                <w:szCs w:val="28"/>
              </w:rPr>
              <w:t xml:space="preserve">ACTION BUTTON TEXT:  If populated this will cause a button to be displayed that will </w:t>
            </w:r>
            <w:r w:rsidR="00AF0281">
              <w:rPr>
                <w:szCs w:val="28"/>
              </w:rPr>
              <w:t>act</w:t>
            </w:r>
            <w:r>
              <w:rPr>
                <w:szCs w:val="28"/>
              </w:rPr>
              <w:t xml:space="preserve"> on the </w:t>
            </w:r>
            <w:r w:rsidR="00847FA6">
              <w:rPr>
                <w:szCs w:val="28"/>
              </w:rPr>
              <w:t>selected</w:t>
            </w:r>
            <w:r>
              <w:rPr>
                <w:szCs w:val="28"/>
              </w:rPr>
              <w:t xml:space="preserve"> richtext block.</w:t>
            </w:r>
            <w:r w:rsidR="00847FA6">
              <w:rPr>
                <w:szCs w:val="28"/>
              </w:rPr>
              <w:t xml:space="preserve">  Note that this feature is currently available only for richtext modules and needs further development for datagrid use.</w:t>
            </w:r>
          </w:p>
          <w:p w:rsidR="00EA66E1" w:rsidRDefault="00EA66E1" w:rsidP="00A0267F">
            <w:pPr>
              <w:pStyle w:val="Content"/>
              <w:rPr>
                <w:szCs w:val="28"/>
              </w:rPr>
            </w:pPr>
          </w:p>
          <w:p w:rsidR="00847FA6" w:rsidRDefault="00EA66E1" w:rsidP="00847FA6">
            <w:pPr>
              <w:pStyle w:val="Content"/>
              <w:rPr>
                <w:szCs w:val="28"/>
              </w:rPr>
            </w:pPr>
            <w:r>
              <w:rPr>
                <w:szCs w:val="28"/>
              </w:rPr>
              <w:t>ACTION BUTTON RPC:  RPC to run when the action button text is clicked.</w:t>
            </w:r>
            <w:r w:rsidR="00847FA6">
              <w:rPr>
                <w:szCs w:val="28"/>
              </w:rPr>
              <w:t xml:space="preserve">  Note that this feature is currently available only for </w:t>
            </w:r>
            <w:r w:rsidR="008C5E92">
              <w:rPr>
                <w:szCs w:val="28"/>
              </w:rPr>
              <w:t>r</w:t>
            </w:r>
            <w:r w:rsidR="00847FA6">
              <w:rPr>
                <w:szCs w:val="28"/>
              </w:rPr>
              <w:t>ichtext modules and needs further development for datagrid use.</w:t>
            </w:r>
          </w:p>
          <w:p w:rsidR="00EA66E1" w:rsidRDefault="00EA66E1" w:rsidP="00A0267F">
            <w:pPr>
              <w:pStyle w:val="Content"/>
              <w:rPr>
                <w:szCs w:val="28"/>
              </w:rPr>
            </w:pPr>
          </w:p>
          <w:p w:rsidR="00847FA6" w:rsidRDefault="00B63B46" w:rsidP="00A0267F">
            <w:pPr>
              <w:pStyle w:val="Content"/>
              <w:rPr>
                <w:szCs w:val="28"/>
              </w:rPr>
            </w:pPr>
            <w:r>
              <w:rPr>
                <w:szCs w:val="28"/>
              </w:rPr>
              <w:t>C9C DASHBOARD USER SETTINGS</w:t>
            </w:r>
          </w:p>
          <w:p w:rsidR="00B63B46" w:rsidRPr="00B63B46" w:rsidRDefault="00B63B46" w:rsidP="00B63B46">
            <w:pPr>
              <w:pStyle w:val="Content"/>
              <w:rPr>
                <w:sz w:val="20"/>
                <w:szCs w:val="20"/>
              </w:rPr>
            </w:pPr>
            <w:r w:rsidRPr="00B63B46">
              <w:rPr>
                <w:sz w:val="20"/>
                <w:szCs w:val="20"/>
              </w:rPr>
              <w:t>^C9C(300896,D0,0)=  (#.01) USER [1P:200] ^</w:t>
            </w:r>
          </w:p>
          <w:p w:rsidR="00B63B46" w:rsidRPr="00B63B46" w:rsidRDefault="00B63B46" w:rsidP="00B63B46">
            <w:pPr>
              <w:pStyle w:val="Content"/>
              <w:rPr>
                <w:sz w:val="20"/>
                <w:szCs w:val="20"/>
              </w:rPr>
            </w:pPr>
            <w:r w:rsidRPr="00B63B46">
              <w:rPr>
                <w:sz w:val="20"/>
                <w:szCs w:val="20"/>
              </w:rPr>
              <w:t>^C9C(300896,D0,10,0)=^300896.02P^^  (#.5) DIVISION</w:t>
            </w:r>
          </w:p>
          <w:p w:rsidR="00B63B46" w:rsidRPr="00B63B46" w:rsidRDefault="00B63B46" w:rsidP="00B63B46">
            <w:pPr>
              <w:pStyle w:val="Content"/>
              <w:rPr>
                <w:sz w:val="20"/>
                <w:szCs w:val="20"/>
              </w:rPr>
            </w:pPr>
            <w:r w:rsidRPr="00B63B46">
              <w:rPr>
                <w:sz w:val="20"/>
                <w:szCs w:val="20"/>
              </w:rPr>
              <w:t>^C9C(300896,D0,10,D1,0)=  (#.01) DIVISION [1P:4] ^</w:t>
            </w:r>
          </w:p>
          <w:p w:rsidR="00B63B46" w:rsidRPr="00B63B46" w:rsidRDefault="00B63B46" w:rsidP="00B63B46">
            <w:pPr>
              <w:pStyle w:val="Content"/>
              <w:rPr>
                <w:sz w:val="20"/>
                <w:szCs w:val="20"/>
              </w:rPr>
            </w:pPr>
            <w:r w:rsidRPr="00B63B46">
              <w:rPr>
                <w:sz w:val="20"/>
                <w:szCs w:val="20"/>
              </w:rPr>
              <w:t>^C9C(300896,D0,10,D1,1,0)=^300896.21P^^  (#1) MODULE</w:t>
            </w:r>
          </w:p>
          <w:p w:rsidR="00B63B46" w:rsidRPr="00B63B46" w:rsidRDefault="00B63B46" w:rsidP="00B63B46">
            <w:pPr>
              <w:pStyle w:val="Content"/>
              <w:rPr>
                <w:sz w:val="20"/>
                <w:szCs w:val="20"/>
              </w:rPr>
            </w:pPr>
            <w:r w:rsidRPr="00B63B46">
              <w:rPr>
                <w:sz w:val="20"/>
                <w:szCs w:val="20"/>
              </w:rPr>
              <w:t>^C9C(300896,D0,10,D1,1,D2,0)=  (#.01) MODULE [1P:300894] ^</w:t>
            </w:r>
          </w:p>
          <w:p w:rsidR="00B63B46" w:rsidRPr="00B63B46" w:rsidRDefault="00B63B46" w:rsidP="00B63B46">
            <w:pPr>
              <w:pStyle w:val="Content"/>
              <w:rPr>
                <w:sz w:val="20"/>
                <w:szCs w:val="20"/>
              </w:rPr>
            </w:pPr>
            <w:r w:rsidRPr="00B63B46">
              <w:rPr>
                <w:sz w:val="20"/>
                <w:szCs w:val="20"/>
              </w:rPr>
              <w:t>^C9C(300896,D0,10,D1,1,D2,1,0)=^300896.212^^  (#2) MODULE INSTANCE</w:t>
            </w:r>
          </w:p>
          <w:p w:rsidR="00B63B46" w:rsidRPr="00B63B46" w:rsidRDefault="00B63B46" w:rsidP="00B63B46">
            <w:pPr>
              <w:pStyle w:val="Content"/>
              <w:rPr>
                <w:sz w:val="20"/>
                <w:szCs w:val="20"/>
              </w:rPr>
            </w:pPr>
            <w:r w:rsidRPr="00B63B46">
              <w:rPr>
                <w:sz w:val="20"/>
                <w:szCs w:val="20"/>
              </w:rPr>
              <w:t>^C9C(300896,D0,10,D1,1,D2,1,D3,0)=  (#.01) MODULE INSTANCE [1N] ^</w:t>
            </w:r>
          </w:p>
          <w:p w:rsidR="00B63B46" w:rsidRPr="00B63B46" w:rsidRDefault="00B63B46" w:rsidP="00B63B46">
            <w:pPr>
              <w:pStyle w:val="Content"/>
              <w:rPr>
                <w:sz w:val="20"/>
                <w:szCs w:val="20"/>
              </w:rPr>
            </w:pPr>
            <w:r w:rsidRPr="00B63B46">
              <w:rPr>
                <w:sz w:val="20"/>
                <w:szCs w:val="20"/>
              </w:rPr>
              <w:t>^C9C(300896,D0,10,D1,1,D2,1,D3,1,0)=^300896.2121^^  (#1) FILTER ITEMS SHOWN</w:t>
            </w:r>
          </w:p>
          <w:p w:rsidR="00B63B46" w:rsidRPr="00B63B46" w:rsidRDefault="00B63B46" w:rsidP="00B63B46">
            <w:pPr>
              <w:pStyle w:val="Content"/>
              <w:rPr>
                <w:sz w:val="20"/>
                <w:szCs w:val="20"/>
              </w:rPr>
            </w:pPr>
            <w:r w:rsidRPr="00B63B46">
              <w:rPr>
                <w:sz w:val="20"/>
                <w:szCs w:val="20"/>
              </w:rPr>
              <w:t>^C9C(300896,D0,10,D1,1,D2,1,D3,1,D4,0)=  (#.01) FILTER ITEM SHOWN IEN [1N] ^</w:t>
            </w:r>
          </w:p>
          <w:p w:rsidR="00B63B46" w:rsidRPr="00B63B46" w:rsidRDefault="00B63B46" w:rsidP="00B63B46">
            <w:pPr>
              <w:pStyle w:val="Content"/>
              <w:rPr>
                <w:sz w:val="20"/>
                <w:szCs w:val="20"/>
              </w:rPr>
            </w:pPr>
            <w:r w:rsidRPr="00B63B46">
              <w:rPr>
                <w:sz w:val="20"/>
                <w:szCs w:val="20"/>
              </w:rPr>
              <w:t>^C9C(300896,D0,10,D1,1,D2,1,D3,1,D4,1)=  (#1) FILTER ITEM SHOWN NAME [1F] ^</w:t>
            </w:r>
          </w:p>
          <w:p w:rsidR="00B63B46" w:rsidRPr="00B63B46" w:rsidRDefault="00B63B46" w:rsidP="00B63B46">
            <w:pPr>
              <w:pStyle w:val="Content"/>
              <w:rPr>
                <w:sz w:val="20"/>
                <w:szCs w:val="20"/>
              </w:rPr>
            </w:pPr>
            <w:r w:rsidRPr="00B63B46">
              <w:rPr>
                <w:sz w:val="20"/>
                <w:szCs w:val="20"/>
              </w:rPr>
              <w:t>^C9C(300896,D0,10,D1,1,D2,1,D3,2)=  (#2) NOW SHOWING [1S] ^</w:t>
            </w:r>
          </w:p>
          <w:p w:rsidR="00B63B46" w:rsidRPr="00B63B46" w:rsidRDefault="00B63B46" w:rsidP="00B63B46">
            <w:pPr>
              <w:pStyle w:val="Content"/>
              <w:rPr>
                <w:sz w:val="20"/>
                <w:szCs w:val="20"/>
              </w:rPr>
            </w:pPr>
            <w:r w:rsidRPr="00B63B46">
              <w:rPr>
                <w:sz w:val="20"/>
                <w:szCs w:val="20"/>
              </w:rPr>
              <w:t>^C9C(300896,D0,10,D1,1,D2,1,D3,3)=  (#3) ORDER SHOWN [1S] ^</w:t>
            </w:r>
          </w:p>
          <w:p w:rsidR="00B63B46" w:rsidRPr="00B63B46" w:rsidRDefault="00B63B46" w:rsidP="00B63B46">
            <w:pPr>
              <w:pStyle w:val="Content"/>
              <w:rPr>
                <w:sz w:val="20"/>
                <w:szCs w:val="20"/>
              </w:rPr>
            </w:pPr>
            <w:r w:rsidRPr="00B63B46">
              <w:rPr>
                <w:sz w:val="20"/>
                <w:szCs w:val="20"/>
              </w:rPr>
              <w:t>^C9C(300896,D0,10,D1,1,D2,1,D3,4)=  (#4) LOCATION SELECTION IEN [1N] ^</w:t>
            </w:r>
          </w:p>
          <w:p w:rsidR="00B63B46" w:rsidRPr="00B63B46" w:rsidRDefault="00B63B46" w:rsidP="00B63B46">
            <w:pPr>
              <w:pStyle w:val="Content"/>
              <w:rPr>
                <w:sz w:val="20"/>
                <w:szCs w:val="20"/>
              </w:rPr>
            </w:pPr>
            <w:r w:rsidRPr="00B63B46">
              <w:rPr>
                <w:sz w:val="20"/>
                <w:szCs w:val="20"/>
              </w:rPr>
              <w:t>^C9C(300896,D0,10,D1,1,D2,1,D3,5)=  (#5) SORT COLUMN [1N] ^</w:t>
            </w:r>
          </w:p>
          <w:p w:rsidR="00B63B46" w:rsidRPr="00B63B46" w:rsidRDefault="00B63B46" w:rsidP="00B63B46">
            <w:pPr>
              <w:pStyle w:val="Content"/>
              <w:rPr>
                <w:sz w:val="20"/>
                <w:szCs w:val="20"/>
              </w:rPr>
            </w:pPr>
            <w:r w:rsidRPr="00B63B46">
              <w:rPr>
                <w:sz w:val="20"/>
                <w:szCs w:val="20"/>
              </w:rPr>
              <w:t>^C9C(300896,D0,10,D1,1,D2,1,D3,6)=  (#6) SORT DIRECTION [1S] ^</w:t>
            </w:r>
          </w:p>
          <w:p w:rsidR="00B63B46" w:rsidRPr="00B63B46" w:rsidRDefault="00B63B46" w:rsidP="00B63B46">
            <w:pPr>
              <w:pStyle w:val="Content"/>
              <w:rPr>
                <w:sz w:val="20"/>
                <w:szCs w:val="20"/>
              </w:rPr>
            </w:pPr>
            <w:r w:rsidRPr="00B63B46">
              <w:rPr>
                <w:sz w:val="20"/>
                <w:szCs w:val="20"/>
              </w:rPr>
              <w:t>^C9C(300896,D0,10,D1,2)=  (#2) OVERALL WINDOW WIDTH [1N] ^</w:t>
            </w:r>
          </w:p>
          <w:p w:rsidR="00B63B46" w:rsidRPr="00B63B46" w:rsidRDefault="00B63B46" w:rsidP="00B63B46">
            <w:pPr>
              <w:pStyle w:val="Content"/>
              <w:rPr>
                <w:sz w:val="20"/>
                <w:szCs w:val="20"/>
              </w:rPr>
            </w:pPr>
            <w:r w:rsidRPr="00B63B46">
              <w:rPr>
                <w:sz w:val="20"/>
                <w:szCs w:val="20"/>
              </w:rPr>
              <w:t>^C9C(300896,D0,10,D1,3)=  (#3) OVERALL WINDOW HEIGHT [1N] ^</w:t>
            </w:r>
          </w:p>
          <w:p w:rsidR="00B63B46" w:rsidRPr="00B63B46" w:rsidRDefault="00B63B46" w:rsidP="00B63B46">
            <w:pPr>
              <w:pStyle w:val="Content"/>
              <w:rPr>
                <w:sz w:val="20"/>
                <w:szCs w:val="20"/>
              </w:rPr>
            </w:pPr>
            <w:r w:rsidRPr="00B63B46">
              <w:rPr>
                <w:sz w:val="20"/>
                <w:szCs w:val="20"/>
              </w:rPr>
              <w:t>^C9C(300896,D0,10,D1,4)=  (#4) FONT SIZE [1S] ^</w:t>
            </w:r>
          </w:p>
          <w:p w:rsidR="00B63B46" w:rsidRPr="00B63B46" w:rsidRDefault="00B63B46" w:rsidP="00B63B46">
            <w:pPr>
              <w:pStyle w:val="Content"/>
              <w:rPr>
                <w:sz w:val="20"/>
                <w:szCs w:val="20"/>
              </w:rPr>
            </w:pPr>
            <w:r w:rsidRPr="00B63B46">
              <w:rPr>
                <w:sz w:val="20"/>
                <w:szCs w:val="20"/>
              </w:rPr>
              <w:t>^C9C(300896,D0,10,D1,5)=  (#5) SPLITTER LEFT HORIZONTAL POSITION [1N] ^</w:t>
            </w:r>
          </w:p>
          <w:p w:rsidR="00B63B46" w:rsidRPr="00B63B46" w:rsidRDefault="00B63B46" w:rsidP="00B63B46">
            <w:pPr>
              <w:pStyle w:val="Content"/>
              <w:rPr>
                <w:sz w:val="20"/>
                <w:szCs w:val="20"/>
              </w:rPr>
            </w:pPr>
            <w:r w:rsidRPr="00B63B46">
              <w:rPr>
                <w:sz w:val="20"/>
                <w:szCs w:val="20"/>
              </w:rPr>
              <w:t>^C9C(300896,D0,10,D1,6)=  (#6) SPLITTER RIGHT HORIZONTAL POSITION [1N] ^</w:t>
            </w:r>
          </w:p>
          <w:p w:rsidR="00B63B46" w:rsidRPr="00B63B46" w:rsidRDefault="00B63B46" w:rsidP="00B63B46">
            <w:pPr>
              <w:pStyle w:val="Content"/>
              <w:rPr>
                <w:sz w:val="20"/>
                <w:szCs w:val="20"/>
              </w:rPr>
            </w:pPr>
            <w:r w:rsidRPr="00B63B46">
              <w:rPr>
                <w:sz w:val="20"/>
                <w:szCs w:val="20"/>
              </w:rPr>
              <w:t>^C9C(300896,D0,10,D1,7)= (#7) SPLITTER VERTICAL POSITION [1N] ^</w:t>
            </w:r>
          </w:p>
          <w:p w:rsidR="00B63B46" w:rsidRPr="00B63B46" w:rsidRDefault="00B63B46" w:rsidP="00B63B46">
            <w:pPr>
              <w:pStyle w:val="Content"/>
              <w:rPr>
                <w:sz w:val="20"/>
                <w:szCs w:val="20"/>
              </w:rPr>
            </w:pPr>
            <w:r w:rsidRPr="00B63B46">
              <w:rPr>
                <w:sz w:val="20"/>
                <w:szCs w:val="20"/>
              </w:rPr>
              <w:t>^C9C(300896,D0,10,D1,8)=  (#8) WINDOW LEFT [1N] ^</w:t>
            </w:r>
          </w:p>
          <w:p w:rsidR="00847FA6" w:rsidRDefault="00B63B46" w:rsidP="00B63B46">
            <w:pPr>
              <w:pStyle w:val="Content"/>
              <w:rPr>
                <w:sz w:val="20"/>
                <w:szCs w:val="20"/>
              </w:rPr>
            </w:pPr>
            <w:r w:rsidRPr="00B63B46">
              <w:rPr>
                <w:sz w:val="20"/>
                <w:szCs w:val="20"/>
              </w:rPr>
              <w:t>^C9C(300896,D0,10,D1,9)=  (#9) WINDOW TOP [1N] ^</w:t>
            </w:r>
          </w:p>
          <w:p w:rsidR="00B63B46" w:rsidRDefault="00B63B46" w:rsidP="00B63B46">
            <w:pPr>
              <w:pStyle w:val="Content"/>
              <w:rPr>
                <w:sz w:val="20"/>
                <w:szCs w:val="20"/>
              </w:rPr>
            </w:pPr>
          </w:p>
          <w:p w:rsidR="00B63B46" w:rsidRPr="00B63B46" w:rsidRDefault="00B63B46" w:rsidP="00B63B46">
            <w:pPr>
              <w:pStyle w:val="Content"/>
              <w:rPr>
                <w:szCs w:val="28"/>
              </w:rPr>
            </w:pPr>
          </w:p>
          <w:p w:rsidR="005B2141" w:rsidRDefault="00B63B46" w:rsidP="00DF027C">
            <w:pPr>
              <w:pStyle w:val="Content"/>
            </w:pPr>
            <w:r>
              <w:t xml:space="preserve">I’m not going to describe each field in the user settings file.  Basically, it saves and </w:t>
            </w:r>
          </w:p>
          <w:p w:rsidR="005B2141" w:rsidRDefault="00B63B46" w:rsidP="00DF027C">
            <w:pPr>
              <w:pStyle w:val="Content"/>
            </w:pPr>
            <w:r>
              <w:t xml:space="preserve">returns division specific settings for each user.  It keeps up with modules that are open, </w:t>
            </w:r>
          </w:p>
          <w:p w:rsidR="005B2141" w:rsidRDefault="00B63B46" w:rsidP="00DF027C">
            <w:pPr>
              <w:pStyle w:val="Content"/>
            </w:pPr>
            <w:r>
              <w:t xml:space="preserve">filters in place, and visual settings.  These are saved each time a user closes the </w:t>
            </w:r>
          </w:p>
          <w:p w:rsidR="00A0267F" w:rsidRDefault="00B63B46" w:rsidP="00DF027C">
            <w:pPr>
              <w:pStyle w:val="Content"/>
            </w:pPr>
            <w:r>
              <w:t>application and retrieved when opened.</w:t>
            </w:r>
          </w:p>
          <w:p w:rsidR="00B63B46" w:rsidRDefault="00B63B46" w:rsidP="00DF027C">
            <w:pPr>
              <w:pStyle w:val="Content"/>
            </w:pPr>
          </w:p>
          <w:p w:rsidR="00B63B46" w:rsidRDefault="00B63B46" w:rsidP="00B63B46">
            <w:pPr>
              <w:pStyle w:val="Heading1"/>
            </w:pPr>
            <w:r>
              <w:lastRenderedPageBreak/>
              <w:t>Dashboard</w:t>
            </w:r>
          </w:p>
          <w:tbl>
            <w:tblPr>
              <w:tblW w:w="9999" w:type="dxa"/>
              <w:tblInd w:w="40" w:type="dxa"/>
              <w:tblCellMar>
                <w:left w:w="0" w:type="dxa"/>
                <w:right w:w="0" w:type="dxa"/>
              </w:tblCellMar>
              <w:tblLook w:val="0000" w:firstRow="0" w:lastRow="0" w:firstColumn="0" w:lastColumn="0" w:noHBand="0" w:noVBand="0"/>
            </w:tblPr>
            <w:tblGrid>
              <w:gridCol w:w="9999"/>
            </w:tblGrid>
            <w:tr w:rsidR="00B63B46" w:rsidTr="00BF1C1A">
              <w:trPr>
                <w:trHeight w:val="3546"/>
              </w:trPr>
              <w:tc>
                <w:tcPr>
                  <w:tcW w:w="9999" w:type="dxa"/>
                </w:tcPr>
                <w:p w:rsidR="00B63B46" w:rsidRDefault="00BF1C1A" w:rsidP="00B63B46">
                  <w:pPr>
                    <w:pStyle w:val="Heading2"/>
                  </w:pPr>
                  <w:sdt>
                    <w:sdtPr>
                      <w:id w:val="1437857781"/>
                      <w:placeholder>
                        <w:docPart w:val="5279AB9EF12F43FA9266F2A63535C32D"/>
                      </w:placeholder>
                      <w15:dataBinding w:prefixMappings="xmlns:ns0='http://schemas.microsoft.com/temp/samples' " w:xpath="/ns0:employees[1]/ns0:employee[1]/ns0:CompanyName[1]" w:storeItemID="{00000000-0000-0000-0000-000000000000}"/>
                      <w15:appearance w15:val="hidden"/>
                    </w:sdtPr>
                    <w:sdtEndPr>
                      <w:rPr>
                        <w:rFonts w:eastAsiaTheme="minorEastAsia" w:cstheme="minorBidi"/>
                        <w:b/>
                        <w:sz w:val="28"/>
                        <w:szCs w:val="22"/>
                      </w:rPr>
                    </w:sdtEndPr>
                    <w:sdtContent>
                      <w:r w:rsidR="00B63B46">
                        <w:t>Getting Started</w:t>
                      </w:r>
                    </w:sdtContent>
                  </w:sdt>
                </w:p>
                <w:p w:rsidR="00B63B46" w:rsidRDefault="00B63B46" w:rsidP="00B63B46">
                  <w:pPr>
                    <w:pStyle w:val="Content"/>
                  </w:pPr>
                  <w:r>
                    <w:t xml:space="preserve">I have provided KIDS builds for the two files above and include the module definitions we have developed at Central Regional along with the remote procedures for each one.  Our VistA version is highly customized and I feel certain that these modules will not work for you without some changes.  </w:t>
                  </w:r>
                  <w:r w:rsidR="001502EB">
                    <w:t>We also have more than a few custom fields in standard VA files, some of which may affect these modules.  The</w:t>
                  </w:r>
                  <w:r w:rsidR="004C49CA">
                    <w:t xml:space="preserve"> only one </w:t>
                  </w:r>
                  <w:r w:rsidR="001502EB">
                    <w:t xml:space="preserve">provided </w:t>
                  </w:r>
                  <w:r w:rsidR="004C49CA">
                    <w:t>in</w:t>
                  </w:r>
                  <w:r w:rsidR="001502EB">
                    <w:t xml:space="preserve"> this </w:t>
                  </w:r>
                  <w:r w:rsidR="004C49CA">
                    <w:t>build is the DIVISION multiple in the TIU DOCUMENTS DEFINITION file</w:t>
                  </w:r>
                  <w:r w:rsidR="001502EB">
                    <w:t xml:space="preserve">. </w:t>
                  </w:r>
                  <w:r w:rsidR="004C49CA">
                    <w:t xml:space="preserve"> You’ll need to populate this field if you want to use the Rules Engine or any of the three Notes Due modules provided.</w:t>
                  </w:r>
                  <w:r w:rsidR="001502EB">
                    <w:t xml:space="preserve"> </w:t>
                  </w:r>
                </w:p>
                <w:p w:rsidR="001502EB" w:rsidRDefault="001502EB" w:rsidP="00B63B46">
                  <w:pPr>
                    <w:pStyle w:val="Content"/>
                  </w:pPr>
                </w:p>
                <w:p w:rsidR="001502EB" w:rsidRDefault="001502EB" w:rsidP="00B63B46">
                  <w:pPr>
                    <w:pStyle w:val="Content"/>
                  </w:pPr>
                  <w:r>
                    <w:t xml:space="preserve">One of our more complex module groups is the Notes Due, Notes Due By Team, and Notes Due Forecast set of modules.  I say set because they are very similar to each other and all make use of the same basic logic.  They also take advantage of another GUI that we are releasing here called the Rules Engine.  There are other documents describing the Rules Engine.  However, all the code and data that we use is provided. </w:t>
                  </w:r>
                  <w:r w:rsidR="0052418F">
                    <w:t xml:space="preserve">  The note titles </w:t>
                  </w:r>
                  <w:r w:rsidR="00790118">
                    <w:t xml:space="preserve">we use are not provided. </w:t>
                  </w:r>
                  <w:r>
                    <w:t xml:space="preserve"> Keep in mind that this was evolutionary and that is reflected in the rather complex code.</w:t>
                  </w:r>
                </w:p>
                <w:p w:rsidR="001502EB" w:rsidRDefault="001502EB" w:rsidP="00B63B46">
                  <w:pPr>
                    <w:pStyle w:val="Content"/>
                  </w:pPr>
                </w:p>
                <w:p w:rsidR="001502EB" w:rsidRDefault="001502EB" w:rsidP="00B63B46">
                  <w:pPr>
                    <w:pStyle w:val="Content"/>
                  </w:pPr>
                  <w:r>
                    <w:t xml:space="preserve">The GUI applications can reside on a network.  Just make sure that you include in the directory Medsphere’s two dll files:  </w:t>
                  </w:r>
                  <w:r w:rsidRPr="001502EB">
                    <w:t>Medsphere.OpenVista.Remoting</w:t>
                  </w:r>
                  <w:r>
                    <w:t xml:space="preserve">.dll and </w:t>
                  </w:r>
                  <w:r w:rsidR="00F97ECF" w:rsidRPr="00F97ECF">
                    <w:t>Medsphere.OpenVista.Shared</w:t>
                  </w:r>
                  <w:r w:rsidR="00F97ECF">
                    <w:t>.dll.  Thank you Medsphere!  You’ll also need a shortcut set up like you would a shortcut to CPRS.  It will look something like this:</w:t>
                  </w:r>
                </w:p>
                <w:p w:rsidR="00F97ECF" w:rsidRDefault="00F97ECF" w:rsidP="00B63B46">
                  <w:pPr>
                    <w:pStyle w:val="Content"/>
                  </w:pPr>
                  <w:r>
                    <w:t>N</w:t>
                  </w:r>
                  <w:r w:rsidRPr="00F97ECF">
                    <w:t>:\WorldVistA\Dashboard\Dashboard.exe S=1</w:t>
                  </w:r>
                  <w:r>
                    <w:t>92</w:t>
                  </w:r>
                  <w:r w:rsidRPr="00F97ECF">
                    <w:t>.</w:t>
                  </w:r>
                  <w:r>
                    <w:t>168</w:t>
                  </w:r>
                  <w:r w:rsidRPr="00F97ECF">
                    <w:t>.</w:t>
                  </w:r>
                  <w:r>
                    <w:t>33</w:t>
                  </w:r>
                  <w:r w:rsidRPr="00F97ECF">
                    <w:t>.39 P=9</w:t>
                  </w:r>
                  <w:r>
                    <w:t>004</w:t>
                  </w:r>
                </w:p>
                <w:p w:rsidR="00F97ECF" w:rsidRDefault="00F97ECF" w:rsidP="00B63B46">
                  <w:pPr>
                    <w:pStyle w:val="Content"/>
                  </w:pPr>
                  <w:r>
                    <w:t>These are fictitious ip address and port.  Use the same ones you’d use for CPRS.</w:t>
                  </w:r>
                </w:p>
                <w:p w:rsidR="00F97ECF" w:rsidRDefault="00F97ECF" w:rsidP="00B63B46">
                  <w:pPr>
                    <w:pStyle w:val="Content"/>
                  </w:pPr>
                </w:p>
                <w:p w:rsidR="004C49CA" w:rsidRDefault="004C49CA" w:rsidP="00B63B46">
                  <w:pPr>
                    <w:pStyle w:val="Content"/>
                  </w:pPr>
                  <w:r>
                    <w:t>The Dashboard runs in the C9C DASHBOARD context.  The Rules Engine runs in the C9C RULES ENGINE context.  These options are provided in the build.  If a user does not have the XUPROGMODE key, they will need these options as secondary menus.</w:t>
                  </w:r>
                </w:p>
                <w:p w:rsidR="00F97ECF" w:rsidRDefault="00790118" w:rsidP="00B63B46">
                  <w:pPr>
                    <w:pStyle w:val="Content"/>
                    <w:rPr>
                      <w:szCs w:val="28"/>
                    </w:rPr>
                  </w:pPr>
                  <w:r>
                    <w:rPr>
                      <w:szCs w:val="28"/>
                    </w:rPr>
                    <w:t xml:space="preserve">Each module that you want to use will have to be edited to be sure that the RPC pointers are correct and that your Division is in the multiple.  </w:t>
                  </w:r>
                </w:p>
                <w:p w:rsidR="00790118" w:rsidRDefault="00790118" w:rsidP="00B63B46">
                  <w:pPr>
                    <w:pStyle w:val="Content"/>
                    <w:rPr>
                      <w:szCs w:val="28"/>
                    </w:rPr>
                  </w:pPr>
                </w:p>
                <w:p w:rsidR="00790118" w:rsidRDefault="00790118" w:rsidP="00B63B46">
                  <w:pPr>
                    <w:pStyle w:val="Content"/>
                    <w:rPr>
                      <w:szCs w:val="28"/>
                    </w:rPr>
                  </w:pPr>
                  <w:r>
                    <w:rPr>
                      <w:szCs w:val="28"/>
                    </w:rPr>
                    <w:t>In this release, simple access code/verify code are used for authentication.</w:t>
                  </w:r>
                  <w:r w:rsidR="001F02D9">
                    <w:rPr>
                      <w:szCs w:val="28"/>
                    </w:rPr>
                    <w:t xml:space="preserve">  They are hashed using the standard released </w:t>
                  </w:r>
                  <w:r w:rsidR="0035425D">
                    <w:rPr>
                      <w:szCs w:val="28"/>
                    </w:rPr>
                    <w:t>algorithm.</w:t>
                  </w:r>
                  <w:r w:rsidR="004C49CA">
                    <w:rPr>
                      <w:szCs w:val="28"/>
                    </w:rPr>
                    <w:t xml:space="preserve">  Our proprietary active directory login code has been removed.</w:t>
                  </w:r>
                </w:p>
                <w:p w:rsidR="0035425D" w:rsidRDefault="0035425D" w:rsidP="00B63B46">
                  <w:pPr>
                    <w:pStyle w:val="Content"/>
                    <w:rPr>
                      <w:szCs w:val="28"/>
                    </w:rPr>
                  </w:pPr>
                </w:p>
                <w:p w:rsidR="0035425D" w:rsidRPr="0052418F" w:rsidRDefault="0035425D" w:rsidP="00B63B46">
                  <w:pPr>
                    <w:pStyle w:val="Content"/>
                    <w:rPr>
                      <w:szCs w:val="28"/>
                    </w:rPr>
                  </w:pPr>
                  <w:r>
                    <w:rPr>
                      <w:szCs w:val="28"/>
                    </w:rPr>
                    <w:t>If you have never logged into this application before, and you made all the required changes to get this to run in your environment, the application will open with a default module and settings.  Simply drag modules into the center window or double-click on them.  There are splitters and scrollbars that you can use to change individual module window sizes.</w:t>
                  </w:r>
                </w:p>
                <w:p w:rsidR="00B63B46" w:rsidRPr="00B63B46" w:rsidRDefault="00B63B46" w:rsidP="00B63B46"/>
                <w:p w:rsidR="00B63B46" w:rsidRDefault="00B63B46" w:rsidP="00B63B46"/>
                <w:p w:rsidR="00B63B46" w:rsidRDefault="00B63B46" w:rsidP="00B63B46">
                  <w:pPr>
                    <w:pStyle w:val="Content"/>
                  </w:pPr>
                </w:p>
              </w:tc>
            </w:tr>
          </w:tbl>
          <w:p w:rsidR="00B63B46" w:rsidRDefault="00B63B46" w:rsidP="00DF027C">
            <w:pPr>
              <w:pStyle w:val="Content"/>
            </w:pPr>
          </w:p>
          <w:p w:rsidR="00B63B46" w:rsidRDefault="00B63B46" w:rsidP="00DF027C">
            <w:pPr>
              <w:pStyle w:val="Content"/>
            </w:pPr>
          </w:p>
          <w:p w:rsidR="00B63B46" w:rsidRDefault="00B63B46" w:rsidP="00DF027C">
            <w:pPr>
              <w:pStyle w:val="Content"/>
            </w:pPr>
          </w:p>
          <w:p w:rsidR="00B63B46" w:rsidRDefault="00B63B46" w:rsidP="00DF027C">
            <w:pPr>
              <w:pStyle w:val="Content"/>
            </w:pPr>
          </w:p>
          <w:p w:rsidR="00B63B46" w:rsidRDefault="00B63B46" w:rsidP="00DF027C">
            <w:pPr>
              <w:pStyle w:val="Content"/>
            </w:pPr>
          </w:p>
          <w:p w:rsidR="00B63B46" w:rsidRDefault="00B63B46" w:rsidP="00DF027C">
            <w:pPr>
              <w:pStyle w:val="Content"/>
            </w:pPr>
          </w:p>
          <w:p w:rsidR="00451DC1" w:rsidRDefault="00451DC1" w:rsidP="00DF027C">
            <w:pPr>
              <w:pStyle w:val="Content"/>
            </w:pPr>
          </w:p>
          <w:p w:rsidR="00451DC1" w:rsidRDefault="00451DC1" w:rsidP="00DF027C">
            <w:pPr>
              <w:pStyle w:val="Content"/>
            </w:pPr>
          </w:p>
          <w:p w:rsidR="00451DC1" w:rsidRDefault="00451DC1" w:rsidP="00DF027C">
            <w:pPr>
              <w:pStyle w:val="Content"/>
            </w:pPr>
          </w:p>
          <w:p w:rsidR="00451DC1" w:rsidRDefault="00451DC1" w:rsidP="00DF027C">
            <w:pPr>
              <w:pStyle w:val="Content"/>
            </w:pPr>
          </w:p>
          <w:p w:rsidR="00451DC1" w:rsidRDefault="00451DC1" w:rsidP="00DF027C">
            <w:pPr>
              <w:pStyle w:val="Content"/>
            </w:pPr>
          </w:p>
          <w:p w:rsidR="00451DC1" w:rsidRDefault="00451DC1" w:rsidP="00DF027C">
            <w:pPr>
              <w:pStyle w:val="Content"/>
            </w:pPr>
          </w:p>
          <w:p w:rsidR="00451DC1" w:rsidRDefault="00451DC1" w:rsidP="00DF027C">
            <w:pPr>
              <w:pStyle w:val="Content"/>
            </w:pPr>
          </w:p>
          <w:p w:rsidR="00451DC1" w:rsidRDefault="00451DC1" w:rsidP="00DF027C">
            <w:pPr>
              <w:pStyle w:val="Content"/>
            </w:pPr>
          </w:p>
          <w:p w:rsidR="00451DC1" w:rsidRDefault="00451DC1" w:rsidP="00DF027C">
            <w:pPr>
              <w:pStyle w:val="Content"/>
            </w:pPr>
          </w:p>
          <w:p w:rsidR="00451DC1" w:rsidRDefault="00451DC1" w:rsidP="00DF027C">
            <w:pPr>
              <w:pStyle w:val="Content"/>
            </w:pPr>
          </w:p>
          <w:p w:rsidR="00451DC1" w:rsidRDefault="00451DC1" w:rsidP="00DF027C">
            <w:pPr>
              <w:pStyle w:val="Content"/>
            </w:pPr>
          </w:p>
          <w:p w:rsidR="00416AC1" w:rsidRDefault="00416AC1" w:rsidP="00416AC1">
            <w:pPr>
              <w:pStyle w:val="Heading1"/>
            </w:pPr>
            <w:r>
              <w:lastRenderedPageBreak/>
              <w:t>Dashboard</w:t>
            </w:r>
          </w:p>
          <w:p w:rsidR="00416AC1" w:rsidRDefault="00416AC1" w:rsidP="00451DC1">
            <w:pPr>
              <w:pStyle w:val="Heading1"/>
              <w:rPr>
                <w:rFonts w:ascii="Times New Roman" w:hAnsi="Times New Roman" w:cs="Times New Roman"/>
                <w:b w:val="0"/>
                <w:bCs/>
                <w:sz w:val="32"/>
              </w:rPr>
            </w:pPr>
            <w:r>
              <w:rPr>
                <w:rFonts w:ascii="Times New Roman" w:hAnsi="Times New Roman" w:cs="Times New Roman"/>
                <w:b w:val="0"/>
                <w:bCs/>
                <w:sz w:val="32"/>
              </w:rPr>
              <w:t>Installation and Configuration</w:t>
            </w:r>
          </w:p>
          <w:p w:rsidR="00416AC1" w:rsidRDefault="00416AC1" w:rsidP="00416AC1">
            <w:pPr>
              <w:pStyle w:val="Heading1"/>
              <w:numPr>
                <w:ilvl w:val="0"/>
                <w:numId w:val="2"/>
              </w:numPr>
              <w:rPr>
                <w:rFonts w:ascii="Times New Roman" w:hAnsi="Times New Roman" w:cs="Times New Roman"/>
                <w:b w:val="0"/>
                <w:bCs/>
                <w:sz w:val="28"/>
                <w:szCs w:val="28"/>
              </w:rPr>
            </w:pPr>
            <w:r>
              <w:rPr>
                <w:rFonts w:ascii="Times New Roman" w:hAnsi="Times New Roman" w:cs="Times New Roman"/>
                <w:b w:val="0"/>
                <w:bCs/>
                <w:sz w:val="28"/>
                <w:szCs w:val="28"/>
              </w:rPr>
              <w:t>Install the provided KIDS multibuild.  There are so many differing flavors and versions of VistA installs out there that I cannot even attempt to cover what may or may not be missing.  My tests were on a fresh WVEHR instance.</w:t>
            </w:r>
          </w:p>
          <w:p w:rsidR="00416AC1" w:rsidRDefault="001A0512" w:rsidP="00416AC1">
            <w:pPr>
              <w:pStyle w:val="Heading1"/>
              <w:numPr>
                <w:ilvl w:val="0"/>
                <w:numId w:val="2"/>
              </w:numPr>
              <w:rPr>
                <w:rFonts w:ascii="Times New Roman" w:hAnsi="Times New Roman" w:cs="Times New Roman"/>
                <w:b w:val="0"/>
                <w:bCs/>
                <w:sz w:val="28"/>
                <w:szCs w:val="28"/>
              </w:rPr>
            </w:pPr>
            <w:r>
              <w:rPr>
                <w:rFonts w:ascii="Times New Roman" w:hAnsi="Times New Roman" w:cs="Times New Roman"/>
                <w:b w:val="0"/>
                <w:bCs/>
                <w:sz w:val="28"/>
                <w:szCs w:val="28"/>
              </w:rPr>
              <w:t>Place the GUI clients in a folder together with the provided Medsphere dll’s.  Create shortcuts as described above in this document with the parameters for Server and Port.</w:t>
            </w:r>
          </w:p>
          <w:p w:rsidR="001A0512" w:rsidRDefault="001A0512" w:rsidP="00416AC1">
            <w:pPr>
              <w:pStyle w:val="Heading1"/>
              <w:numPr>
                <w:ilvl w:val="0"/>
                <w:numId w:val="2"/>
              </w:numPr>
              <w:rPr>
                <w:rFonts w:ascii="Times New Roman" w:hAnsi="Times New Roman" w:cs="Times New Roman"/>
                <w:b w:val="0"/>
                <w:bCs/>
                <w:sz w:val="28"/>
                <w:szCs w:val="28"/>
              </w:rPr>
            </w:pPr>
            <w:r>
              <w:rPr>
                <w:rFonts w:ascii="Times New Roman" w:hAnsi="Times New Roman" w:cs="Times New Roman"/>
                <w:b w:val="0"/>
                <w:bCs/>
                <w:sz w:val="28"/>
                <w:szCs w:val="28"/>
              </w:rPr>
              <w:t>Make sure that the users who will be running the GUI’s have either the XUPROGMODE key or the C9C DASHBOARD and C9C RULES ENGINE secondary menus.</w:t>
            </w:r>
          </w:p>
          <w:p w:rsidR="001A0512" w:rsidRDefault="001A0512" w:rsidP="00416AC1">
            <w:pPr>
              <w:pStyle w:val="Heading1"/>
              <w:numPr>
                <w:ilvl w:val="0"/>
                <w:numId w:val="2"/>
              </w:numPr>
              <w:rPr>
                <w:rFonts w:ascii="Times New Roman" w:hAnsi="Times New Roman" w:cs="Times New Roman"/>
                <w:b w:val="0"/>
                <w:bCs/>
                <w:sz w:val="28"/>
                <w:szCs w:val="28"/>
              </w:rPr>
            </w:pPr>
            <w:r>
              <w:rPr>
                <w:rFonts w:ascii="Times New Roman" w:hAnsi="Times New Roman" w:cs="Times New Roman"/>
                <w:b w:val="0"/>
                <w:bCs/>
                <w:sz w:val="28"/>
                <w:szCs w:val="28"/>
              </w:rPr>
              <w:t>At this point, the GUI’s should run, but be somewhat useless with the provided modules.  For them to be more useful, you may need to do some more configuration as described next.</w:t>
            </w:r>
          </w:p>
          <w:p w:rsidR="001A0512" w:rsidRDefault="00C45537" w:rsidP="00416AC1">
            <w:pPr>
              <w:pStyle w:val="Heading1"/>
              <w:numPr>
                <w:ilvl w:val="0"/>
                <w:numId w:val="2"/>
              </w:numPr>
              <w:rPr>
                <w:rFonts w:ascii="Times New Roman" w:hAnsi="Times New Roman" w:cs="Times New Roman"/>
                <w:b w:val="0"/>
                <w:bCs/>
                <w:sz w:val="28"/>
                <w:szCs w:val="28"/>
              </w:rPr>
            </w:pPr>
            <w:r>
              <w:rPr>
                <w:rFonts w:ascii="Times New Roman" w:hAnsi="Times New Roman" w:cs="Times New Roman"/>
                <w:b w:val="0"/>
                <w:bCs/>
                <w:sz w:val="28"/>
                <w:szCs w:val="28"/>
              </w:rPr>
              <w:t xml:space="preserve">If you are not using VOE OFFICE INSTITUTION as your Division (DUZ(2)), you will need to add your division (pointer to file 4) to the </w:t>
            </w:r>
            <w:r w:rsidR="00843C80">
              <w:rPr>
                <w:rFonts w:ascii="Times New Roman" w:hAnsi="Times New Roman" w:cs="Times New Roman"/>
                <w:b w:val="0"/>
                <w:bCs/>
                <w:sz w:val="28"/>
                <w:szCs w:val="28"/>
              </w:rPr>
              <w:t xml:space="preserve">Active </w:t>
            </w:r>
            <w:r>
              <w:rPr>
                <w:rFonts w:ascii="Times New Roman" w:hAnsi="Times New Roman" w:cs="Times New Roman"/>
                <w:b w:val="0"/>
                <w:bCs/>
                <w:sz w:val="28"/>
                <w:szCs w:val="28"/>
              </w:rPr>
              <w:t>Division</w:t>
            </w:r>
            <w:r w:rsidR="00843C80">
              <w:rPr>
                <w:rFonts w:ascii="Times New Roman" w:hAnsi="Times New Roman" w:cs="Times New Roman"/>
                <w:b w:val="0"/>
                <w:bCs/>
                <w:sz w:val="28"/>
                <w:szCs w:val="28"/>
              </w:rPr>
              <w:t>s</w:t>
            </w:r>
            <w:r>
              <w:rPr>
                <w:rFonts w:ascii="Times New Roman" w:hAnsi="Times New Roman" w:cs="Times New Roman"/>
                <w:b w:val="0"/>
                <w:bCs/>
                <w:sz w:val="28"/>
                <w:szCs w:val="28"/>
              </w:rPr>
              <w:t xml:space="preserve"> multiple in each of the entries in the C9C DASHBOARD MODULES file.</w:t>
            </w:r>
          </w:p>
          <w:p w:rsidR="00C45537" w:rsidRDefault="0071471C" w:rsidP="00416AC1">
            <w:pPr>
              <w:pStyle w:val="Heading1"/>
              <w:numPr>
                <w:ilvl w:val="0"/>
                <w:numId w:val="2"/>
              </w:numPr>
              <w:rPr>
                <w:rFonts w:ascii="Times New Roman" w:hAnsi="Times New Roman" w:cs="Times New Roman"/>
                <w:b w:val="0"/>
                <w:bCs/>
                <w:sz w:val="28"/>
                <w:szCs w:val="28"/>
              </w:rPr>
            </w:pPr>
            <w:r>
              <w:rPr>
                <w:rFonts w:ascii="Times New Roman" w:hAnsi="Times New Roman" w:cs="Times New Roman"/>
                <w:b w:val="0"/>
                <w:bCs/>
                <w:sz w:val="28"/>
                <w:szCs w:val="28"/>
              </w:rPr>
              <w:t>If you do not have inpatient wards at your location and you want to use our provided modules, you will need to add at least a test ward.  You will find my steps to do this in Appendix A, Adding Inpatient Ward and Room/Bed.</w:t>
            </w:r>
          </w:p>
          <w:p w:rsidR="0071471C" w:rsidRDefault="00B02E5B" w:rsidP="00416AC1">
            <w:pPr>
              <w:pStyle w:val="Heading1"/>
              <w:numPr>
                <w:ilvl w:val="0"/>
                <w:numId w:val="2"/>
              </w:numPr>
              <w:rPr>
                <w:rFonts w:ascii="Times New Roman" w:hAnsi="Times New Roman" w:cs="Times New Roman"/>
                <w:b w:val="0"/>
                <w:bCs/>
                <w:sz w:val="28"/>
                <w:szCs w:val="28"/>
              </w:rPr>
            </w:pPr>
            <w:r>
              <w:rPr>
                <w:rFonts w:ascii="Times New Roman" w:hAnsi="Times New Roman" w:cs="Times New Roman"/>
                <w:b w:val="0"/>
                <w:bCs/>
                <w:sz w:val="28"/>
                <w:szCs w:val="28"/>
              </w:rPr>
              <w:t xml:space="preserve">Having the inpatient ward is </w:t>
            </w:r>
            <w:r w:rsidR="008F7EBF">
              <w:rPr>
                <w:rFonts w:ascii="Times New Roman" w:hAnsi="Times New Roman" w:cs="Times New Roman"/>
                <w:b w:val="0"/>
                <w:bCs/>
                <w:sz w:val="28"/>
                <w:szCs w:val="28"/>
              </w:rPr>
              <w:t>great but</w:t>
            </w:r>
            <w:r>
              <w:rPr>
                <w:rFonts w:ascii="Times New Roman" w:hAnsi="Times New Roman" w:cs="Times New Roman"/>
                <w:b w:val="0"/>
                <w:bCs/>
                <w:sz w:val="28"/>
                <w:szCs w:val="28"/>
              </w:rPr>
              <w:t xml:space="preserve"> will do no good unless you admit a patient into it.  There are a number of ways to do this, but you can use the bed control menu if you are unsure.</w:t>
            </w:r>
            <w:r w:rsidR="002B56D9">
              <w:rPr>
                <w:rFonts w:ascii="Times New Roman" w:hAnsi="Times New Roman" w:cs="Times New Roman"/>
                <w:b w:val="0"/>
                <w:bCs/>
                <w:sz w:val="28"/>
                <w:szCs w:val="28"/>
              </w:rPr>
              <w:t xml:space="preserve">  You can find my steps in Appendix B, Admitting A Patient.</w:t>
            </w:r>
          </w:p>
          <w:p w:rsidR="00BF1C1A" w:rsidRDefault="0033101A" w:rsidP="00416AC1">
            <w:pPr>
              <w:pStyle w:val="Heading1"/>
              <w:numPr>
                <w:ilvl w:val="0"/>
                <w:numId w:val="2"/>
              </w:numPr>
              <w:rPr>
                <w:rFonts w:ascii="Times New Roman" w:hAnsi="Times New Roman" w:cs="Times New Roman"/>
                <w:b w:val="0"/>
                <w:bCs/>
                <w:sz w:val="28"/>
                <w:szCs w:val="28"/>
              </w:rPr>
            </w:pPr>
            <w:r>
              <w:rPr>
                <w:rFonts w:ascii="Times New Roman" w:hAnsi="Times New Roman" w:cs="Times New Roman"/>
                <w:b w:val="0"/>
                <w:bCs/>
                <w:sz w:val="28"/>
                <w:szCs w:val="28"/>
              </w:rPr>
              <w:t>If you want to use Rules Engine and Notes Due modules, you’ll need to add your Division (DUZ(2)) to the newly created Division multiple in the TIU DOCUMENT DEFINITION file for active note titles that you intend to set up rules for.  In raw WVEHR, there are limited active titles.  I show adding the Division to two of these in Appendix C, Adding Division To Note Titles.</w:t>
            </w:r>
            <w:r w:rsidR="00CB5AE3">
              <w:rPr>
                <w:rFonts w:ascii="Times New Roman" w:hAnsi="Times New Roman" w:cs="Times New Roman"/>
                <w:b w:val="0"/>
                <w:bCs/>
                <w:sz w:val="28"/>
                <w:szCs w:val="28"/>
              </w:rPr>
              <w:t xml:space="preserve">  Then you will need to add some rules for those notes titles using the Rules Engine described in other documents in this release.</w:t>
            </w:r>
          </w:p>
          <w:p w:rsidR="00CB5AE3" w:rsidRDefault="00CB5AE3" w:rsidP="00416AC1">
            <w:pPr>
              <w:pStyle w:val="Heading1"/>
              <w:numPr>
                <w:ilvl w:val="0"/>
                <w:numId w:val="2"/>
              </w:numPr>
              <w:rPr>
                <w:rFonts w:ascii="Times New Roman" w:hAnsi="Times New Roman" w:cs="Times New Roman"/>
                <w:b w:val="0"/>
                <w:bCs/>
                <w:sz w:val="28"/>
                <w:szCs w:val="28"/>
              </w:rPr>
            </w:pPr>
            <w:r>
              <w:rPr>
                <w:rFonts w:ascii="Times New Roman" w:hAnsi="Times New Roman" w:cs="Times New Roman"/>
                <w:b w:val="0"/>
                <w:bCs/>
                <w:sz w:val="28"/>
                <w:szCs w:val="28"/>
              </w:rPr>
              <w:lastRenderedPageBreak/>
              <w:t>If you want to use and of the modules relying in teams, you will need to created and add your user(s) to teams.  This is beyond the scope of this document.</w:t>
            </w:r>
          </w:p>
          <w:p w:rsidR="00CB5AE3" w:rsidRPr="00416AC1" w:rsidRDefault="00CB5AE3" w:rsidP="00CB5AE3">
            <w:pPr>
              <w:pStyle w:val="Heading1"/>
              <w:ind w:left="360"/>
              <w:rPr>
                <w:rFonts w:ascii="Times New Roman" w:hAnsi="Times New Roman" w:cs="Times New Roman"/>
                <w:b w:val="0"/>
                <w:bCs/>
                <w:sz w:val="28"/>
                <w:szCs w:val="28"/>
              </w:rPr>
            </w:pPr>
          </w:p>
          <w:p w:rsidR="00673ADF" w:rsidRDefault="00673ADF" w:rsidP="00451DC1">
            <w:pPr>
              <w:pStyle w:val="Heading1"/>
            </w:pPr>
          </w:p>
          <w:p w:rsidR="00CB5AE3" w:rsidRDefault="00CB5AE3" w:rsidP="00451DC1">
            <w:pPr>
              <w:pStyle w:val="Heading1"/>
            </w:pPr>
          </w:p>
          <w:p w:rsidR="00CB5AE3" w:rsidRDefault="00CB5AE3" w:rsidP="00451DC1">
            <w:pPr>
              <w:pStyle w:val="Heading1"/>
            </w:pPr>
          </w:p>
          <w:p w:rsidR="00CB5AE3" w:rsidRDefault="00CB5AE3" w:rsidP="00451DC1">
            <w:pPr>
              <w:pStyle w:val="Heading1"/>
            </w:pPr>
          </w:p>
          <w:p w:rsidR="00CB5AE3" w:rsidRDefault="00CB5AE3" w:rsidP="00451DC1">
            <w:pPr>
              <w:pStyle w:val="Heading1"/>
            </w:pPr>
          </w:p>
          <w:p w:rsidR="00CB5AE3" w:rsidRDefault="00CB5AE3" w:rsidP="00451DC1">
            <w:pPr>
              <w:pStyle w:val="Heading1"/>
            </w:pPr>
          </w:p>
          <w:p w:rsidR="00CB5AE3" w:rsidRDefault="00CB5AE3" w:rsidP="00451DC1">
            <w:pPr>
              <w:pStyle w:val="Heading1"/>
            </w:pPr>
          </w:p>
          <w:p w:rsidR="00CB5AE3" w:rsidRDefault="00CB5AE3" w:rsidP="00451DC1">
            <w:pPr>
              <w:pStyle w:val="Heading1"/>
            </w:pPr>
          </w:p>
          <w:p w:rsidR="00CB5AE3" w:rsidRDefault="00CB5AE3" w:rsidP="00451DC1">
            <w:pPr>
              <w:pStyle w:val="Heading1"/>
            </w:pPr>
          </w:p>
          <w:p w:rsidR="00CB5AE3" w:rsidRDefault="00CB5AE3" w:rsidP="00451DC1">
            <w:pPr>
              <w:pStyle w:val="Heading1"/>
            </w:pPr>
          </w:p>
          <w:p w:rsidR="00CB5AE3" w:rsidRDefault="00CB5AE3" w:rsidP="00451DC1">
            <w:pPr>
              <w:pStyle w:val="Heading1"/>
            </w:pPr>
          </w:p>
          <w:p w:rsidR="00CB5AE3" w:rsidRDefault="00CB5AE3" w:rsidP="00451DC1">
            <w:pPr>
              <w:pStyle w:val="Heading1"/>
            </w:pPr>
          </w:p>
          <w:p w:rsidR="00451DC1" w:rsidRDefault="00451DC1" w:rsidP="00451DC1">
            <w:pPr>
              <w:pStyle w:val="Heading1"/>
            </w:pPr>
            <w:bookmarkStart w:id="0" w:name="_GoBack"/>
            <w:bookmarkEnd w:id="0"/>
            <w:r>
              <w:lastRenderedPageBreak/>
              <w:t>Dashboard</w:t>
            </w:r>
          </w:p>
          <w:tbl>
            <w:tblPr>
              <w:tblW w:w="9999" w:type="dxa"/>
              <w:tblInd w:w="40" w:type="dxa"/>
              <w:tblCellMar>
                <w:left w:w="0" w:type="dxa"/>
                <w:right w:w="0" w:type="dxa"/>
              </w:tblCellMar>
              <w:tblLook w:val="0000" w:firstRow="0" w:lastRow="0" w:firstColumn="0" w:lastColumn="0" w:noHBand="0" w:noVBand="0"/>
            </w:tblPr>
            <w:tblGrid>
              <w:gridCol w:w="10720"/>
            </w:tblGrid>
            <w:tr w:rsidR="00451DC1" w:rsidRPr="00AA498A" w:rsidTr="00BF1C1A">
              <w:trPr>
                <w:trHeight w:val="3546"/>
              </w:trPr>
              <w:tc>
                <w:tcPr>
                  <w:tcW w:w="9999" w:type="dxa"/>
                </w:tcPr>
                <w:p w:rsidR="00451DC1" w:rsidRPr="00AA498A" w:rsidRDefault="00BF1C1A" w:rsidP="00451DC1">
                  <w:pPr>
                    <w:pStyle w:val="Content"/>
                    <w:rPr>
                      <w:rFonts w:ascii="Times New Roman" w:hAnsi="Times New Roman" w:cs="Times New Roman"/>
                      <w:sz w:val="32"/>
                      <w:szCs w:val="32"/>
                    </w:rPr>
                  </w:pPr>
                  <w:sdt>
                    <w:sdtPr>
                      <w:rPr>
                        <w:rFonts w:ascii="Times New Roman" w:hAnsi="Times New Roman" w:cs="Times New Roman"/>
                      </w:rPr>
                      <w:id w:val="-560781649"/>
                      <w:placeholder>
                        <w:docPart w:val="08802A68AA4F412A9215BD2CA400984C"/>
                      </w:placeholder>
                      <w15:dataBinding w:prefixMappings="xmlns:ns0='http://schemas.microsoft.com/temp/samples' " w:xpath="/ns0:employees[1]/ns0:employee[1]/ns0:CompanyName[1]" w:storeItemID="{00000000-0000-0000-0000-000000000000}"/>
                      <w15:appearance w15:val="hidden"/>
                    </w:sdtPr>
                    <w:sdtEndPr>
                      <w:rPr>
                        <w:b/>
                      </w:rPr>
                    </w:sdtEndPr>
                    <w:sdtContent>
                      <w:r w:rsidR="00451DC1" w:rsidRPr="00AA498A">
                        <w:rPr>
                          <w:rFonts w:ascii="Times New Roman" w:hAnsi="Times New Roman" w:cs="Times New Roman"/>
                          <w:sz w:val="32"/>
                          <w:szCs w:val="32"/>
                        </w:rPr>
                        <w:t>Step By Step – Build A Module</w:t>
                      </w:r>
                    </w:sdtContent>
                  </w:sdt>
                </w:p>
                <w:p w:rsidR="00451DC1" w:rsidRPr="00AA498A" w:rsidRDefault="00451DC1" w:rsidP="00451DC1">
                  <w:pPr>
                    <w:pStyle w:val="Content"/>
                    <w:rPr>
                      <w:rFonts w:ascii="Times New Roman" w:hAnsi="Times New Roman" w:cs="Times New Roman"/>
                      <w:sz w:val="32"/>
                      <w:szCs w:val="32"/>
                    </w:rPr>
                  </w:pPr>
                </w:p>
                <w:p w:rsidR="00912708" w:rsidRDefault="00053D2E" w:rsidP="00451DC1">
                  <w:pPr>
                    <w:pStyle w:val="Content"/>
                    <w:rPr>
                      <w:rFonts w:ascii="Times New Roman" w:hAnsi="Times New Roman" w:cs="Times New Roman"/>
                      <w:szCs w:val="28"/>
                    </w:rPr>
                  </w:pPr>
                  <w:r w:rsidRPr="00AA498A">
                    <w:rPr>
                      <w:rFonts w:ascii="Times New Roman" w:hAnsi="Times New Roman" w:cs="Times New Roman"/>
                      <w:szCs w:val="28"/>
                    </w:rPr>
                    <w:t xml:space="preserve">Let’s create a very simple example module from start to finish.  Suppose we want to </w:t>
                  </w:r>
                </w:p>
                <w:p w:rsidR="00912708" w:rsidRDefault="00053D2E" w:rsidP="00451DC1">
                  <w:pPr>
                    <w:pStyle w:val="Content"/>
                    <w:rPr>
                      <w:rFonts w:ascii="Times New Roman" w:hAnsi="Times New Roman" w:cs="Times New Roman"/>
                      <w:szCs w:val="28"/>
                    </w:rPr>
                  </w:pPr>
                  <w:r w:rsidRPr="00AA498A">
                    <w:rPr>
                      <w:rFonts w:ascii="Times New Roman" w:hAnsi="Times New Roman" w:cs="Times New Roman"/>
                      <w:szCs w:val="28"/>
                    </w:rPr>
                    <w:t>see on the dashboard every patient that has an active order for drugs</w:t>
                  </w:r>
                  <w:r w:rsidR="00912708">
                    <w:rPr>
                      <w:rFonts w:ascii="Times New Roman" w:hAnsi="Times New Roman" w:cs="Times New Roman"/>
                      <w:szCs w:val="28"/>
                    </w:rPr>
                    <w:t xml:space="preserve"> used to treat</w:t>
                  </w:r>
                </w:p>
                <w:p w:rsidR="00912708" w:rsidRDefault="00912708" w:rsidP="00451DC1">
                  <w:pPr>
                    <w:pStyle w:val="Content"/>
                    <w:rPr>
                      <w:rFonts w:ascii="Times New Roman" w:hAnsi="Times New Roman" w:cs="Times New Roman"/>
                      <w:szCs w:val="28"/>
                    </w:rPr>
                  </w:pPr>
                  <w:r>
                    <w:rPr>
                      <w:rFonts w:ascii="Times New Roman" w:hAnsi="Times New Roman" w:cs="Times New Roman"/>
                      <w:szCs w:val="28"/>
                    </w:rPr>
                    <w:t>GERD.</w:t>
                  </w:r>
                  <w:r w:rsidR="00053D2E" w:rsidRPr="00AA498A">
                    <w:rPr>
                      <w:rFonts w:ascii="Times New Roman" w:hAnsi="Times New Roman" w:cs="Times New Roman"/>
                      <w:szCs w:val="28"/>
                    </w:rPr>
                    <w:t xml:space="preserve">  Further, we want to be able to choose the ward to see and to have different </w:t>
                  </w:r>
                </w:p>
                <w:p w:rsidR="00451DC1" w:rsidRPr="00AA498A" w:rsidRDefault="00053D2E" w:rsidP="00451DC1">
                  <w:pPr>
                    <w:pStyle w:val="Content"/>
                    <w:rPr>
                      <w:rFonts w:ascii="Times New Roman" w:hAnsi="Times New Roman" w:cs="Times New Roman"/>
                      <w:szCs w:val="28"/>
                    </w:rPr>
                  </w:pPr>
                  <w:r w:rsidRPr="00AA498A">
                    <w:rPr>
                      <w:rFonts w:ascii="Times New Roman" w:hAnsi="Times New Roman" w:cs="Times New Roman"/>
                      <w:szCs w:val="28"/>
                    </w:rPr>
                    <w:t>row colors for males and females.  Here is how I would approach it:</w:t>
                  </w:r>
                </w:p>
                <w:p w:rsidR="00053D2E" w:rsidRPr="00AA498A" w:rsidRDefault="00053D2E" w:rsidP="00451DC1">
                  <w:pPr>
                    <w:pStyle w:val="Content"/>
                    <w:rPr>
                      <w:rFonts w:ascii="Times New Roman" w:hAnsi="Times New Roman" w:cs="Times New Roman"/>
                      <w:szCs w:val="28"/>
                    </w:rPr>
                  </w:pPr>
                </w:p>
                <w:p w:rsidR="00912708" w:rsidRDefault="005B7836" w:rsidP="00451DC1">
                  <w:pPr>
                    <w:pStyle w:val="Content"/>
                    <w:rPr>
                      <w:rFonts w:ascii="Times New Roman" w:hAnsi="Times New Roman" w:cs="Times New Roman"/>
                      <w:szCs w:val="28"/>
                    </w:rPr>
                  </w:pPr>
                  <w:r w:rsidRPr="00AA498A">
                    <w:rPr>
                      <w:rFonts w:ascii="Times New Roman" w:hAnsi="Times New Roman" w:cs="Times New Roman"/>
                      <w:szCs w:val="28"/>
                    </w:rPr>
                    <w:t xml:space="preserve">First, I would write a routine to retrieve the desired data.  In looking at the orderable </w:t>
                  </w:r>
                </w:p>
                <w:p w:rsidR="00912708" w:rsidRDefault="005B7836" w:rsidP="00451DC1">
                  <w:pPr>
                    <w:pStyle w:val="Content"/>
                    <w:rPr>
                      <w:rFonts w:ascii="Times New Roman" w:hAnsi="Times New Roman" w:cs="Times New Roman"/>
                      <w:szCs w:val="28"/>
                    </w:rPr>
                  </w:pPr>
                  <w:r w:rsidRPr="00AA498A">
                    <w:rPr>
                      <w:rFonts w:ascii="Times New Roman" w:hAnsi="Times New Roman" w:cs="Times New Roman"/>
                      <w:szCs w:val="28"/>
                    </w:rPr>
                    <w:t xml:space="preserve">items file, there is an AOI index that allows you to see which patients have an active </w:t>
                  </w:r>
                </w:p>
                <w:p w:rsidR="00053D2E" w:rsidRPr="00AA498A" w:rsidRDefault="005B7836" w:rsidP="00451DC1">
                  <w:pPr>
                    <w:pStyle w:val="Content"/>
                    <w:rPr>
                      <w:rFonts w:ascii="Times New Roman" w:hAnsi="Times New Roman" w:cs="Times New Roman"/>
                      <w:szCs w:val="28"/>
                    </w:rPr>
                  </w:pPr>
                  <w:r w:rsidRPr="00AA498A">
                    <w:rPr>
                      <w:rFonts w:ascii="Times New Roman" w:hAnsi="Times New Roman" w:cs="Times New Roman"/>
                      <w:szCs w:val="28"/>
                    </w:rPr>
                    <w:t xml:space="preserve">order for specified orderable items.  We’ll use this. </w:t>
                  </w:r>
                </w:p>
                <w:p w:rsidR="002C5CAD" w:rsidRPr="00AA498A" w:rsidRDefault="002C5CAD" w:rsidP="00451DC1">
                  <w:pPr>
                    <w:pStyle w:val="Content"/>
                    <w:rPr>
                      <w:rFonts w:ascii="Times New Roman" w:hAnsi="Times New Roman" w:cs="Times New Roman"/>
                      <w:szCs w:val="28"/>
                    </w:rPr>
                  </w:pPr>
                </w:p>
                <w:p w:rsidR="002C5CAD" w:rsidRPr="00AA498A" w:rsidRDefault="002C5CAD" w:rsidP="00451DC1">
                  <w:pPr>
                    <w:pStyle w:val="Content"/>
                    <w:rPr>
                      <w:rFonts w:ascii="Times New Roman" w:hAnsi="Times New Roman" w:cs="Times New Roman"/>
                      <w:szCs w:val="28"/>
                    </w:rPr>
                  </w:pPr>
                  <w:r w:rsidRPr="00AA498A">
                    <w:rPr>
                      <w:rFonts w:ascii="Times New Roman" w:hAnsi="Times New Roman" w:cs="Times New Roman"/>
                      <w:szCs w:val="28"/>
                    </w:rPr>
                    <w:t>This is the relatively untested routine I put together quickly for this:</w:t>
                  </w:r>
                </w:p>
                <w:p w:rsidR="002C5CAD" w:rsidRPr="00AA498A" w:rsidRDefault="002C5CAD" w:rsidP="00451DC1">
                  <w:pPr>
                    <w:pStyle w:val="Content"/>
                    <w:rPr>
                      <w:rFonts w:ascii="Times New Roman" w:hAnsi="Times New Roman" w:cs="Times New Roman"/>
                      <w:szCs w:val="28"/>
                    </w:rPr>
                  </w:pP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C9CMODCD ;CRH JHT 2020 - show patients with orders for particular drugs</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Q ;no entry from top</w:t>
                  </w:r>
                </w:p>
                <w:p w:rsidR="0017234C" w:rsidRPr="00AA498A"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RPCFILT(C9CRET) ;RPC: C9C GERD DRUG FILTER</w:t>
                  </w:r>
                </w:p>
                <w:p w:rsidR="0017234C" w:rsidRPr="00AA498A"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;C9CRET - return array</w:t>
                  </w:r>
                </w:p>
                <w:p w:rsidR="0017234C" w:rsidRPr="00AA498A"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;find orderable item ien's for drugs we're interested in</w:t>
                  </w:r>
                </w:p>
                <w:p w:rsidR="0017234C" w:rsidRPr="00AA498A"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;unfortunately in our environment, lot's of drug names have a trailing space</w:t>
                  </w:r>
                </w:p>
                <w:p w:rsidR="0017234C" w:rsidRPr="00AA498A"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;so we need to check for that</w:t>
                  </w:r>
                </w:p>
                <w:p w:rsidR="0017234C" w:rsidRPr="00AA498A"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OIIEN,CNT</w:t>
                  </w:r>
                </w:p>
                <w:p w:rsidR="0017234C" w:rsidRPr="00AA498A"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CNT=0</w:t>
                  </w:r>
                </w:p>
                <w:p w:rsidR="0017234C" w:rsidRPr="00AA498A"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DN</w:t>
                  </w:r>
                </w:p>
                <w:p w:rsidR="005B2141"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w:t>
                  </w:r>
                  <w:r w:rsidR="005B2141" w:rsidRPr="005B2141">
                    <w:rPr>
                      <w:rFonts w:ascii="Times New Roman" w:hAnsi="Times New Roman" w:cs="Times New Roman"/>
                      <w:sz w:val="20"/>
                      <w:szCs w:val="20"/>
                    </w:rPr>
                    <w:t>F DN="FAMOTIDINE TAB","FAMOTIDINE TAB ","OMEPRAZOLE CAP,EC","OMEPRAZOLE CAP,EC ",</w:t>
                  </w:r>
                </w:p>
                <w:p w:rsidR="005B2141" w:rsidRDefault="005B2141" w:rsidP="0017234C">
                  <w:pPr>
                    <w:pStyle w:val="Content"/>
                    <w:rPr>
                      <w:rFonts w:ascii="Times New Roman" w:hAnsi="Times New Roman" w:cs="Times New Roman"/>
                      <w:sz w:val="20"/>
                      <w:szCs w:val="20"/>
                    </w:rPr>
                  </w:pPr>
                  <w:r w:rsidRPr="005B2141">
                    <w:rPr>
                      <w:rFonts w:ascii="Times New Roman" w:hAnsi="Times New Roman" w:cs="Times New Roman"/>
                      <w:sz w:val="20"/>
                      <w:szCs w:val="20"/>
                    </w:rPr>
                    <w:t>"OMEPRAZOLE/SODIUM BICARBONATE ","PANTOPRAZOLE TAB,EC","PANTOPRAZOLE TAB,EC ",</w:t>
                  </w:r>
                </w:p>
                <w:p w:rsidR="005B2141" w:rsidRDefault="005B2141" w:rsidP="0017234C">
                  <w:pPr>
                    <w:pStyle w:val="Content"/>
                    <w:rPr>
                      <w:rFonts w:ascii="Times New Roman" w:hAnsi="Times New Roman" w:cs="Times New Roman"/>
                      <w:sz w:val="20"/>
                      <w:szCs w:val="20"/>
                    </w:rPr>
                  </w:pPr>
                  <w:r w:rsidRPr="005B2141">
                    <w:rPr>
                      <w:rFonts w:ascii="Times New Roman" w:hAnsi="Times New Roman" w:cs="Times New Roman"/>
                      <w:sz w:val="20"/>
                      <w:szCs w:val="20"/>
                    </w:rPr>
                    <w:t>"PANTOPRAZOLE INJ,PWDR","PANTOPRAZOLE INJ,PWDR ","RANITIDINE TAB","RANITIDINE TAB ",</w:t>
                  </w:r>
                </w:p>
                <w:p w:rsidR="005B2141" w:rsidRDefault="005B2141" w:rsidP="0017234C">
                  <w:pPr>
                    <w:pStyle w:val="Content"/>
                    <w:rPr>
                      <w:rFonts w:ascii="Times New Roman" w:hAnsi="Times New Roman" w:cs="Times New Roman"/>
                      <w:sz w:val="20"/>
                      <w:szCs w:val="20"/>
                    </w:rPr>
                  </w:pPr>
                  <w:r w:rsidRPr="005B2141">
                    <w:rPr>
                      <w:rFonts w:ascii="Times New Roman" w:hAnsi="Times New Roman" w:cs="Times New Roman"/>
                      <w:sz w:val="20"/>
                      <w:szCs w:val="20"/>
                    </w:rPr>
                    <w:t>"RANITIDINE INJ","RANITIDINE INJ ","ESOMEPRAZOLE CAP,EC","ESOMEPRAZOLE CAP,EC ",</w:t>
                  </w:r>
                </w:p>
                <w:p w:rsidR="005B2141" w:rsidRDefault="005B2141" w:rsidP="0017234C">
                  <w:pPr>
                    <w:pStyle w:val="Content"/>
                    <w:rPr>
                      <w:rFonts w:ascii="Times New Roman" w:hAnsi="Times New Roman" w:cs="Times New Roman"/>
                      <w:sz w:val="20"/>
                      <w:szCs w:val="20"/>
                    </w:rPr>
                  </w:pPr>
                  <w:r w:rsidRPr="005B2141">
                    <w:rPr>
                      <w:rFonts w:ascii="Times New Roman" w:hAnsi="Times New Roman" w:cs="Times New Roman"/>
                      <w:sz w:val="20"/>
                      <w:szCs w:val="20"/>
                    </w:rPr>
                    <w:t>"ESOMEPRAZOLE CAP,SA","ESOMEPRAZOLE CAP,SA ","LANSOPRAZOLE CAP,EC",</w:t>
                  </w:r>
                </w:p>
                <w:p w:rsidR="005B2141" w:rsidRDefault="005B2141" w:rsidP="0017234C">
                  <w:pPr>
                    <w:pStyle w:val="Content"/>
                    <w:rPr>
                      <w:rFonts w:ascii="Times New Roman" w:hAnsi="Times New Roman" w:cs="Times New Roman"/>
                      <w:sz w:val="20"/>
                      <w:szCs w:val="20"/>
                    </w:rPr>
                  </w:pPr>
                  <w:r w:rsidRPr="005B2141">
                    <w:rPr>
                      <w:rFonts w:ascii="Times New Roman" w:hAnsi="Times New Roman" w:cs="Times New Roman"/>
                      <w:sz w:val="20"/>
                      <w:szCs w:val="20"/>
                    </w:rPr>
                    <w:t>"LANSOPRAZOLE CAP,EC ","LANSOPRAZOLE TAB,ORAL DISINTEG","RABEPRAZOLE TAB,EC",</w:t>
                  </w:r>
                </w:p>
                <w:p w:rsidR="0017234C" w:rsidRPr="00AA498A" w:rsidRDefault="005B2141" w:rsidP="0017234C">
                  <w:pPr>
                    <w:pStyle w:val="Content"/>
                    <w:rPr>
                      <w:rFonts w:ascii="Times New Roman" w:hAnsi="Times New Roman" w:cs="Times New Roman"/>
                      <w:sz w:val="20"/>
                      <w:szCs w:val="20"/>
                    </w:rPr>
                  </w:pPr>
                  <w:r w:rsidRPr="005B2141">
                    <w:rPr>
                      <w:rFonts w:ascii="Times New Roman" w:hAnsi="Times New Roman" w:cs="Times New Roman"/>
                      <w:sz w:val="20"/>
                      <w:szCs w:val="20"/>
                    </w:rPr>
                    <w:t>"RABEPRAZOLE TAB,EC ","DEXLANSOPRAZOLE CAP,EC","DEXLANSOPRAZOLE CAP,EC " D</w:t>
                  </w:r>
                </w:p>
                <w:p w:rsidR="0017234C" w:rsidRPr="00AA498A"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OIIEN=$O(^ORD(101.43,"B",DN,0))</w:t>
                  </w:r>
                </w:p>
                <w:p w:rsidR="0017234C" w:rsidRPr="00AA498A"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.I OIIEN&gt;0 S C9CRET($I(CNT))=OIIEN_"^"_$$TRIM^XLFSTR(DN)</w:t>
                  </w:r>
                </w:p>
                <w:p w:rsidR="0017234C" w:rsidRPr="00AA498A" w:rsidRDefault="0017234C" w:rsidP="0017234C">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Q</w:t>
                  </w:r>
                </w:p>
                <w:p w:rsidR="002C5CAD" w:rsidRPr="00AA498A" w:rsidRDefault="002C5CAD" w:rsidP="0017234C">
                  <w:pPr>
                    <w:pStyle w:val="Content"/>
                    <w:rPr>
                      <w:rFonts w:ascii="Times New Roman" w:hAnsi="Times New Roman" w:cs="Times New Roman"/>
                      <w:sz w:val="20"/>
                      <w:szCs w:val="20"/>
                    </w:rPr>
                  </w:pPr>
                  <w:r w:rsidRPr="00AA498A">
                    <w:rPr>
                      <w:rFonts w:ascii="Times New Roman" w:hAnsi="Times New Roman" w:cs="Times New Roman"/>
                      <w:sz w:val="20"/>
                      <w:szCs w:val="20"/>
                    </w:rPr>
                    <w:t>RPC(C9CRET,WARD,FILTER) ;RPC: C9C ON GERD DRUGS</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;C9CRET - return array</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;WARD - ward name from ward/location file</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;FILTER - optional Filter Values As Set By User</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Q:$G(WARD)=""</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I '$D(FILTER) D ;if no filter, populate with all possible values</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.D RPCFILT(.FILTER)</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Q:'$D(FILTER)</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lastRenderedPageBreak/>
                    <w:t xml:space="preserve"> ;order status we are interested in - from status file 100.01</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AX,STATIEN,STAT</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F AX="ACTIVE","PENDING","RENEWED","DELAYED","SCHEDULED" D</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STATIEN=$O(^ORD(100.01,"B",AX,0))</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.I STATIEN&gt;0 S STAT(STATIEN)=AX</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Q:'$D(STAT)</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CNT S CNT=0</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CX</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w:t>
                  </w:r>
                  <w:r w:rsidR="00A77421" w:rsidRPr="00A77421">
                    <w:rPr>
                      <w:rFonts w:ascii="Times New Roman" w:hAnsi="Times New Roman" w:cs="Times New Roman"/>
                      <w:sz w:val="20"/>
                      <w:szCs w:val="20"/>
                    </w:rPr>
                    <w:t>S CX="" F  S CX=$O(FILTER(CX)) Q:CX=""  D ;filters come in from C# in zero based array</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TD ;orderable item ien</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TD=$P(FILTER(CX),"^",1)</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PAT ;AOI index has global reference like "4167;DPT("</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PAT="" F  S PAT=$O(^OR(100,"AOI",TD,PAT)) Q:PAT=""  D</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IDT ;inverse date/time, patient may have multiple orders</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IDT=0 F  S IDT=$O(^OR(100,"AOI",TD,PAT,IDT)) Q:IDT'&gt;0  D</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ORNO ;order number in file 100</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ORNO=0 F  S ORNO=$O(^OR(100,"AOI",TD,PAT,IDT,ORNO)) Q:ORNO'&gt;0  D</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STATUS</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STATUS=$P($G(^OR(100,ORNO,3)),"^",3)</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....Q:'$D(STAT(STATUS))</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PATDFN I $P(PAT,";",2)="DPT(" S PATDFN=$P(PAT,";",1)</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....Q:$G(PATDFN)'&gt;0</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PATWARD</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PATWARD=$P($G(^DPT(PATDFN,.1)),"^",1)</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....I PATWARD=WARD D</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EDATE ;external date</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EDATE=$$FMTE^XLFDT(9999999-IDT)</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ROWCOLOR S ROWCOLOR="" ;Default</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MF ;male,female, etc.</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MF=$P($G(^DPT(PATDFN,0)),"^",2)</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.....I MF="M" S ROWCOLOR="LightGreen"</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.....I MF="F" S ROWCOLOR="LightCoral"</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PATNAME S PATNAME=$P($G(^DPT(PATDFN,0)),"^",1)</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.....N DRUGNAME S DRUGNAME=$P(FILTER(CX),"^",2)</w:t>
                  </w:r>
                </w:p>
                <w:p w:rsidR="00912708"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 C9CRET($I(CNT))=PATDFN_"^"_PATNAME_"^"_WARD_"^"_DRUGNAME_"^"_EDATE_"^"_ORNO_</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"^"_STAT(STATUS)_"^"_ROWCOLOR</w:t>
                  </w:r>
                </w:p>
                <w:p w:rsidR="002C5CAD" w:rsidRPr="00AA498A" w:rsidRDefault="002C5CAD" w:rsidP="002C5CAD">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Q</w:t>
                  </w:r>
                </w:p>
                <w:p w:rsidR="00451DC1" w:rsidRPr="00AA498A" w:rsidRDefault="00451DC1" w:rsidP="00451DC1">
                  <w:pPr>
                    <w:pStyle w:val="Content"/>
                    <w:rPr>
                      <w:rFonts w:ascii="Times New Roman" w:hAnsi="Times New Roman" w:cs="Times New Roman"/>
                      <w:szCs w:val="28"/>
                    </w:rPr>
                  </w:pPr>
                </w:p>
                <w:p w:rsidR="00912708" w:rsidRDefault="0017234C" w:rsidP="00451DC1">
                  <w:pPr>
                    <w:pStyle w:val="Content"/>
                    <w:rPr>
                      <w:rFonts w:ascii="Times New Roman" w:hAnsi="Times New Roman" w:cs="Times New Roman"/>
                    </w:rPr>
                  </w:pPr>
                  <w:r w:rsidRPr="00AA498A">
                    <w:rPr>
                      <w:rFonts w:ascii="Times New Roman" w:hAnsi="Times New Roman" w:cs="Times New Roman"/>
                    </w:rPr>
                    <w:t xml:space="preserve">Now we’ll need to create the remote procedures to access the above routine.  </w:t>
                  </w:r>
                </w:p>
                <w:p w:rsidR="00451DC1" w:rsidRPr="00AA498A" w:rsidRDefault="0017234C" w:rsidP="00451DC1">
                  <w:pPr>
                    <w:pStyle w:val="Content"/>
                    <w:rPr>
                      <w:rFonts w:ascii="Times New Roman" w:hAnsi="Times New Roman" w:cs="Times New Roman"/>
                    </w:rPr>
                  </w:pPr>
                  <w:r w:rsidRPr="00AA498A">
                    <w:rPr>
                      <w:rFonts w:ascii="Times New Roman" w:hAnsi="Times New Roman" w:cs="Times New Roman"/>
                    </w:rPr>
                    <w:t>These are what I created:</w:t>
                  </w:r>
                </w:p>
                <w:p w:rsidR="0017234C" w:rsidRPr="00AA498A" w:rsidRDefault="0017234C" w:rsidP="00451DC1">
                  <w:pPr>
                    <w:pStyle w:val="Content"/>
                    <w:rPr>
                      <w:rFonts w:ascii="Times New Roman" w:hAnsi="Times New Roman" w:cs="Times New Roman"/>
                    </w:rPr>
                  </w:pP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NUMBER: 3174                            NAME: C9C GERD DRUG FILTER              TAG: RPCFILT</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ROUTINE: C9CMODCD                     RETURN VALUE TYPE: ARRAY</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AVAILABILITY: PUBLIC</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RETURN PARAMETER DESCRIPTION:</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IEN^DRUGNAME</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M-CODE LINE (c): RPCFILT^C9CMODCD(C9CRET) ;RPC: C9C GERD DRUG FILTER</w:t>
                  </w:r>
                </w:p>
                <w:p w:rsidR="00AA498A" w:rsidRPr="00AA498A" w:rsidRDefault="00AA498A" w:rsidP="00AA498A">
                  <w:pPr>
                    <w:pStyle w:val="Content"/>
                    <w:rPr>
                      <w:rFonts w:ascii="Times New Roman" w:hAnsi="Times New Roman" w:cs="Times New Roman"/>
                      <w:sz w:val="20"/>
                      <w:szCs w:val="20"/>
                    </w:rPr>
                  </w:pP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lastRenderedPageBreak/>
                    <w:t>NUMBER: 3175                            NAME: C9C ON GERD DRUGS                 TAG: RPC</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ROUTINE: C9CMODCD                     RETURN VALUE TYPE: ARRAY</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AVAILABILITY: PUBLIC</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DESCRIPTION:</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Returns Dashboard data for patients on GERD drugs specified in same</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routine</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INPUT PARAMETER: WARD                   PARAMETER TYPE: LITERAL</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MAXIMUM DATA LENGTH: 50               REQUIRED: YES</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SEQUENCE NUMBER: 1</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DESCRIPTION:</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Ward Name</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INPUT PARAMETER: FILTER                 PARAMETER TYPE: LITERAL</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MAXIMUM DATA LENGTH: 50               REQUIRED: NO</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SEQUENCE NUMBER: 2</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DESCRIPTION:</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Array of IEN^DRUGNAME</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RETURN PARAMETER DESCRIPTION:</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PATDFN_"^"_PATNAME_"^"_WARD_"^"_DRUGNAME_"^"_EDATE_"^"_ORNO_"^"_STAT(STATU</w:t>
                  </w:r>
                </w:p>
                <w:p w:rsidR="00AA498A" w:rsidRPr="00AA498A"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S)_"^"_ROWCOLOR</w:t>
                  </w:r>
                </w:p>
                <w:p w:rsidR="0017234C" w:rsidRDefault="00AA498A" w:rsidP="00AA498A">
                  <w:pPr>
                    <w:pStyle w:val="Content"/>
                    <w:rPr>
                      <w:rFonts w:ascii="Times New Roman" w:hAnsi="Times New Roman" w:cs="Times New Roman"/>
                      <w:sz w:val="20"/>
                      <w:szCs w:val="20"/>
                    </w:rPr>
                  </w:pPr>
                  <w:r w:rsidRPr="00AA498A">
                    <w:rPr>
                      <w:rFonts w:ascii="Times New Roman" w:hAnsi="Times New Roman" w:cs="Times New Roman"/>
                      <w:sz w:val="20"/>
                      <w:szCs w:val="20"/>
                    </w:rPr>
                    <w:t xml:space="preserve">  M-CODE LINE (c): RPC^C9CMODCD(C9CRET,WARD,FILTER) ;RPC: C9C ON GERD DRUGS</w:t>
                  </w:r>
                </w:p>
                <w:p w:rsidR="00AA498A" w:rsidRDefault="00AA498A" w:rsidP="00AA498A">
                  <w:pPr>
                    <w:pStyle w:val="Content"/>
                    <w:rPr>
                      <w:rFonts w:ascii="Times New Roman" w:hAnsi="Times New Roman" w:cs="Times New Roman"/>
                      <w:sz w:val="20"/>
                      <w:szCs w:val="20"/>
                    </w:rPr>
                  </w:pPr>
                </w:p>
                <w:p w:rsidR="00AA498A" w:rsidRDefault="00AA498A" w:rsidP="00AA498A">
                  <w:pPr>
                    <w:pStyle w:val="Content"/>
                    <w:rPr>
                      <w:rFonts w:ascii="Times New Roman" w:hAnsi="Times New Roman" w:cs="Times New Roman"/>
                      <w:sz w:val="20"/>
                      <w:szCs w:val="20"/>
                    </w:rPr>
                  </w:pPr>
                </w:p>
                <w:p w:rsidR="00F23D80" w:rsidRDefault="00F23D80" w:rsidP="00AA498A">
                  <w:pPr>
                    <w:pStyle w:val="Content"/>
                    <w:rPr>
                      <w:rFonts w:cstheme="minorHAnsi"/>
                      <w:szCs w:val="28"/>
                    </w:rPr>
                  </w:pPr>
                  <w:r>
                    <w:rPr>
                      <w:rFonts w:cstheme="minorHAnsi"/>
                      <w:szCs w:val="28"/>
                    </w:rPr>
                    <w:t>Add these new RPC’s to the rpc multiple of file 19.</w:t>
                  </w:r>
                </w:p>
                <w:p w:rsidR="00F23D80" w:rsidRDefault="00F23D80" w:rsidP="00AA498A">
                  <w:pPr>
                    <w:pStyle w:val="Content"/>
                    <w:rPr>
                      <w:rFonts w:cstheme="minorHAnsi"/>
                      <w:szCs w:val="28"/>
                    </w:rPr>
                  </w:pPr>
                </w:p>
                <w:p w:rsidR="00F23D80" w:rsidRPr="00F23D80" w:rsidRDefault="00F23D80" w:rsidP="00F23D80">
                  <w:pPr>
                    <w:pStyle w:val="Content"/>
                    <w:rPr>
                      <w:rFonts w:ascii="Times New Roman" w:hAnsi="Times New Roman" w:cs="Times New Roman"/>
                      <w:sz w:val="20"/>
                      <w:szCs w:val="20"/>
                    </w:rPr>
                  </w:pPr>
                  <w:r w:rsidRPr="00F23D80">
                    <w:rPr>
                      <w:rFonts w:ascii="Times New Roman" w:hAnsi="Times New Roman" w:cs="Times New Roman"/>
                      <w:sz w:val="20"/>
                      <w:szCs w:val="20"/>
                    </w:rPr>
                    <w:t>Select OPTION NAME: C9C DASHBOARD       C9C DASHBOARD</w:t>
                  </w:r>
                </w:p>
                <w:p w:rsidR="00F23D80" w:rsidRPr="00F23D80" w:rsidRDefault="00F23D80" w:rsidP="00F23D80">
                  <w:pPr>
                    <w:pStyle w:val="Content"/>
                    <w:rPr>
                      <w:rFonts w:ascii="Times New Roman" w:hAnsi="Times New Roman" w:cs="Times New Roman"/>
                      <w:sz w:val="20"/>
                      <w:szCs w:val="20"/>
                    </w:rPr>
                  </w:pPr>
                  <w:r w:rsidRPr="00F23D80">
                    <w:rPr>
                      <w:rFonts w:ascii="Times New Roman" w:hAnsi="Times New Roman" w:cs="Times New Roman"/>
                      <w:sz w:val="20"/>
                      <w:szCs w:val="20"/>
                    </w:rPr>
                    <w:t>Select RPC: C9C SHOW OVERRIDES// C9C GERD DRUG FILTER</w:t>
                  </w:r>
                </w:p>
                <w:p w:rsidR="00F23D80" w:rsidRPr="00F23D80" w:rsidRDefault="00F23D80" w:rsidP="00F23D80">
                  <w:pPr>
                    <w:pStyle w:val="Content"/>
                    <w:rPr>
                      <w:rFonts w:ascii="Times New Roman" w:hAnsi="Times New Roman" w:cs="Times New Roman"/>
                      <w:sz w:val="20"/>
                      <w:szCs w:val="20"/>
                    </w:rPr>
                  </w:pPr>
                  <w:r w:rsidRPr="00F23D80">
                    <w:rPr>
                      <w:rFonts w:ascii="Times New Roman" w:hAnsi="Times New Roman" w:cs="Times New Roman"/>
                      <w:sz w:val="20"/>
                      <w:szCs w:val="20"/>
                    </w:rPr>
                    <w:t xml:space="preserve">  Are you adding 'C9C GERD DRUG FILTER' as a new RPC (the 42ND for this OPTION)</w:t>
                  </w:r>
                </w:p>
                <w:p w:rsidR="00F23D80" w:rsidRPr="00F23D80" w:rsidRDefault="00F23D80" w:rsidP="00F23D80">
                  <w:pPr>
                    <w:pStyle w:val="Content"/>
                    <w:rPr>
                      <w:rFonts w:ascii="Times New Roman" w:hAnsi="Times New Roman" w:cs="Times New Roman"/>
                      <w:sz w:val="20"/>
                      <w:szCs w:val="20"/>
                    </w:rPr>
                  </w:pPr>
                  <w:r w:rsidRPr="00F23D80">
                    <w:rPr>
                      <w:rFonts w:ascii="Times New Roman" w:hAnsi="Times New Roman" w:cs="Times New Roman"/>
                      <w:sz w:val="20"/>
                      <w:szCs w:val="20"/>
                    </w:rPr>
                    <w:t>? No// y  (Yes)</w:t>
                  </w:r>
                </w:p>
                <w:p w:rsidR="00F23D80" w:rsidRPr="00F23D80" w:rsidRDefault="00F23D80" w:rsidP="00F23D80">
                  <w:pPr>
                    <w:pStyle w:val="Content"/>
                    <w:rPr>
                      <w:rFonts w:ascii="Times New Roman" w:hAnsi="Times New Roman" w:cs="Times New Roman"/>
                      <w:sz w:val="20"/>
                      <w:szCs w:val="20"/>
                    </w:rPr>
                  </w:pPr>
                  <w:r w:rsidRPr="00F23D80">
                    <w:rPr>
                      <w:rFonts w:ascii="Times New Roman" w:hAnsi="Times New Roman" w:cs="Times New Roman"/>
                      <w:sz w:val="20"/>
                      <w:szCs w:val="20"/>
                    </w:rPr>
                    <w:t xml:space="preserve">  </w:t>
                  </w:r>
                </w:p>
                <w:p w:rsidR="00F23D80" w:rsidRPr="00F23D80" w:rsidRDefault="00F23D80" w:rsidP="00F23D80">
                  <w:pPr>
                    <w:pStyle w:val="Content"/>
                    <w:rPr>
                      <w:rFonts w:ascii="Times New Roman" w:hAnsi="Times New Roman" w:cs="Times New Roman"/>
                      <w:sz w:val="20"/>
                      <w:szCs w:val="20"/>
                    </w:rPr>
                  </w:pPr>
                  <w:r w:rsidRPr="00F23D80">
                    <w:rPr>
                      <w:rFonts w:ascii="Times New Roman" w:hAnsi="Times New Roman" w:cs="Times New Roman"/>
                      <w:sz w:val="20"/>
                      <w:szCs w:val="20"/>
                    </w:rPr>
                    <w:t>Select RPC: C9C ON GERD DRUGS</w:t>
                  </w:r>
                </w:p>
                <w:p w:rsidR="00F23D80" w:rsidRPr="00F23D80" w:rsidRDefault="00F23D80" w:rsidP="00F23D80">
                  <w:pPr>
                    <w:pStyle w:val="Content"/>
                    <w:rPr>
                      <w:rFonts w:ascii="Times New Roman" w:hAnsi="Times New Roman" w:cs="Times New Roman"/>
                      <w:sz w:val="20"/>
                      <w:szCs w:val="20"/>
                    </w:rPr>
                  </w:pPr>
                  <w:r w:rsidRPr="00F23D80">
                    <w:rPr>
                      <w:rFonts w:ascii="Times New Roman" w:hAnsi="Times New Roman" w:cs="Times New Roman"/>
                      <w:sz w:val="20"/>
                      <w:szCs w:val="20"/>
                    </w:rPr>
                    <w:t xml:space="preserve">  Are you adding 'C9C ON GERD DRUGS' as a new RPC (the 43RD for this OPTION)? N</w:t>
                  </w:r>
                </w:p>
                <w:p w:rsidR="00F23D80" w:rsidRPr="00F23D80" w:rsidRDefault="00F23D80" w:rsidP="00F23D80">
                  <w:pPr>
                    <w:pStyle w:val="Content"/>
                    <w:rPr>
                      <w:rFonts w:ascii="Times New Roman" w:hAnsi="Times New Roman" w:cs="Times New Roman"/>
                      <w:sz w:val="20"/>
                      <w:szCs w:val="20"/>
                    </w:rPr>
                  </w:pPr>
                  <w:r w:rsidRPr="00F23D80">
                    <w:rPr>
                      <w:rFonts w:ascii="Times New Roman" w:hAnsi="Times New Roman" w:cs="Times New Roman"/>
                      <w:sz w:val="20"/>
                      <w:szCs w:val="20"/>
                    </w:rPr>
                    <w:t>o// y  (Yes)</w:t>
                  </w:r>
                </w:p>
                <w:p w:rsidR="00F23D80" w:rsidRPr="00F23D80" w:rsidRDefault="00F23D80" w:rsidP="00F23D80">
                  <w:pPr>
                    <w:pStyle w:val="Content"/>
                    <w:rPr>
                      <w:rFonts w:ascii="Times New Roman" w:hAnsi="Times New Roman" w:cs="Times New Roman"/>
                      <w:sz w:val="20"/>
                      <w:szCs w:val="20"/>
                    </w:rPr>
                  </w:pPr>
                  <w:r w:rsidRPr="00F23D80">
                    <w:rPr>
                      <w:rFonts w:ascii="Times New Roman" w:hAnsi="Times New Roman" w:cs="Times New Roman"/>
                      <w:sz w:val="20"/>
                      <w:szCs w:val="20"/>
                    </w:rPr>
                    <w:t xml:space="preserve">  </w:t>
                  </w:r>
                </w:p>
                <w:p w:rsidR="00AA498A" w:rsidRDefault="00AA498A" w:rsidP="00AA498A">
                  <w:pPr>
                    <w:pStyle w:val="Content"/>
                    <w:rPr>
                      <w:rFonts w:cstheme="minorHAnsi"/>
                      <w:szCs w:val="28"/>
                    </w:rPr>
                  </w:pPr>
                </w:p>
                <w:p w:rsidR="00FA64C7" w:rsidRDefault="00FA64C7" w:rsidP="00AA498A">
                  <w:pPr>
                    <w:pStyle w:val="Content"/>
                    <w:rPr>
                      <w:rFonts w:cstheme="minorHAnsi"/>
                      <w:szCs w:val="28"/>
                    </w:rPr>
                  </w:pPr>
                  <w:r>
                    <w:rPr>
                      <w:rFonts w:cstheme="minorHAnsi"/>
                      <w:szCs w:val="28"/>
                    </w:rPr>
                    <w:t>Now let’s create</w:t>
                  </w:r>
                  <w:r w:rsidR="00970D07">
                    <w:rPr>
                      <w:rFonts w:cstheme="minorHAnsi"/>
                      <w:szCs w:val="28"/>
                    </w:rPr>
                    <w:t xml:space="preserve"> a picture for the icon.  First create a .png that is 60x60 pixels. </w:t>
                  </w:r>
                </w:p>
                <w:p w:rsidR="00970D07" w:rsidRDefault="00970D07" w:rsidP="00AA498A">
                  <w:pPr>
                    <w:pStyle w:val="Content"/>
                    <w:rPr>
                      <w:rFonts w:cstheme="minorHAnsi"/>
                      <w:szCs w:val="28"/>
                    </w:rPr>
                  </w:pPr>
                  <w:r>
                    <w:rPr>
                      <w:rFonts w:cstheme="minorHAnsi"/>
                      <w:szCs w:val="28"/>
                    </w:rPr>
                    <w:t>Using Microsoft Paint, this is a simple one I created:</w:t>
                  </w:r>
                </w:p>
                <w:p w:rsidR="00970D07" w:rsidRDefault="002E4DDF" w:rsidP="00AA498A">
                  <w:pPr>
                    <w:pStyle w:val="Content"/>
                    <w:rPr>
                      <w:rFonts w:cstheme="minorHAnsi"/>
                      <w:szCs w:val="28"/>
                    </w:rPr>
                  </w:pPr>
                  <w:r>
                    <w:rPr>
                      <w:rFonts w:cstheme="minorHAnsi"/>
                      <w:noProof/>
                      <w:szCs w:val="28"/>
                    </w:rPr>
                    <w:drawing>
                      <wp:inline distT="0" distB="0" distL="0" distR="0">
                        <wp:extent cx="457240" cy="457240"/>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RD.png"/>
                                <pic:cNvPicPr/>
                              </pic:nvPicPr>
                              <pic:blipFill>
                                <a:blip r:embed="rId13">
                                  <a:extLst>
                                    <a:ext uri="{28A0092B-C50C-407E-A947-70E740481C1C}">
                                      <a14:useLocalDpi xmlns:a14="http://schemas.microsoft.com/office/drawing/2010/main" val="0"/>
                                    </a:ext>
                                  </a:extLst>
                                </a:blip>
                                <a:stretch>
                                  <a:fillRect/>
                                </a:stretch>
                              </pic:blipFill>
                              <pic:spPr>
                                <a:xfrm>
                                  <a:off x="0" y="0"/>
                                  <a:ext cx="457240" cy="457240"/>
                                </a:xfrm>
                                <a:prstGeom prst="rect">
                                  <a:avLst/>
                                </a:prstGeom>
                              </pic:spPr>
                            </pic:pic>
                          </a:graphicData>
                        </a:graphic>
                      </wp:inline>
                    </w:drawing>
                  </w:r>
                </w:p>
                <w:p w:rsidR="002E4DDF" w:rsidRDefault="002E4DDF" w:rsidP="00AA498A">
                  <w:pPr>
                    <w:pStyle w:val="Content"/>
                    <w:rPr>
                      <w:rFonts w:cstheme="minorHAnsi"/>
                      <w:szCs w:val="28"/>
                    </w:rPr>
                  </w:pPr>
                </w:p>
                <w:p w:rsidR="00F23D80" w:rsidRDefault="00F23D80" w:rsidP="00AA498A">
                  <w:pPr>
                    <w:pStyle w:val="Content"/>
                    <w:rPr>
                      <w:rFonts w:cstheme="minorHAnsi"/>
                      <w:szCs w:val="28"/>
                    </w:rPr>
                  </w:pPr>
                  <w:r>
                    <w:rPr>
                      <w:rFonts w:cstheme="minorHAnsi"/>
                      <w:szCs w:val="28"/>
                    </w:rPr>
                    <w:t>Using my PngToBase64.exe,</w:t>
                  </w:r>
                  <w:r w:rsidR="00416AC1">
                    <w:rPr>
                      <w:rFonts w:cstheme="minorHAnsi"/>
                      <w:szCs w:val="28"/>
                    </w:rPr>
                    <w:t xml:space="preserve"> provided in this release,</w:t>
                  </w:r>
                  <w:r>
                    <w:rPr>
                      <w:rFonts w:cstheme="minorHAnsi"/>
                      <w:szCs w:val="28"/>
                    </w:rPr>
                    <w:t xml:space="preserve"> convert to Base64 and copy to the Windows clipboard.</w:t>
                  </w:r>
                </w:p>
                <w:p w:rsidR="00F23D80" w:rsidRDefault="00F23D80" w:rsidP="00AA498A">
                  <w:pPr>
                    <w:pStyle w:val="Content"/>
                    <w:rPr>
                      <w:rFonts w:cstheme="minorHAnsi"/>
                      <w:szCs w:val="28"/>
                    </w:rPr>
                  </w:pPr>
                </w:p>
                <w:p w:rsidR="00F23D80" w:rsidRDefault="00F23D80" w:rsidP="00AA498A">
                  <w:pPr>
                    <w:pStyle w:val="Content"/>
                    <w:rPr>
                      <w:rFonts w:cstheme="minorHAnsi"/>
                      <w:szCs w:val="28"/>
                    </w:rPr>
                  </w:pPr>
                  <w:r>
                    <w:rPr>
                      <w:rFonts w:cstheme="minorHAnsi"/>
                      <w:szCs w:val="28"/>
                    </w:rPr>
                    <w:t>Then define the module in the C9C DASHBOARD MODULES file.  This is how my</w:t>
                  </w:r>
                </w:p>
                <w:p w:rsidR="00F23D80" w:rsidRDefault="00F23D80" w:rsidP="00AA498A">
                  <w:pPr>
                    <w:pStyle w:val="Content"/>
                    <w:rPr>
                      <w:rFonts w:cstheme="minorHAnsi"/>
                      <w:szCs w:val="28"/>
                    </w:rPr>
                  </w:pPr>
                  <w:r>
                    <w:rPr>
                      <w:rFonts w:cstheme="minorHAnsi"/>
                      <w:szCs w:val="28"/>
                    </w:rPr>
                    <w:t>Definition looks.  There are a couple of RPC’s being used that already existed, one</w:t>
                  </w:r>
                </w:p>
                <w:p w:rsidR="00F23D80" w:rsidRDefault="00F23D80" w:rsidP="00AA498A">
                  <w:pPr>
                    <w:pStyle w:val="Content"/>
                    <w:rPr>
                      <w:rFonts w:cstheme="minorHAnsi"/>
                      <w:szCs w:val="28"/>
                    </w:rPr>
                  </w:pPr>
                  <w:r>
                    <w:rPr>
                      <w:rFonts w:cstheme="minorHAnsi"/>
                      <w:szCs w:val="28"/>
                    </w:rPr>
                    <w:lastRenderedPageBreak/>
                    <w:t>from CRH, one standard VA.</w:t>
                  </w:r>
                  <w:r w:rsidR="00E37AC8">
                    <w:rPr>
                      <w:rFonts w:cstheme="minorHAnsi"/>
                      <w:szCs w:val="28"/>
                    </w:rPr>
                    <w:t xml:space="preserve">  They have already been registered in file 19 as well.</w:t>
                  </w:r>
                </w:p>
                <w:p w:rsidR="00E37AC8" w:rsidRDefault="00E37AC8" w:rsidP="00AA498A">
                  <w:pPr>
                    <w:pStyle w:val="Content"/>
                    <w:rPr>
                      <w:rFonts w:cstheme="minorHAnsi"/>
                      <w:szCs w:val="28"/>
                    </w:rPr>
                  </w:pPr>
                </w:p>
                <w:p w:rsidR="00E37AC8" w:rsidRDefault="00E37AC8" w:rsidP="00AA498A">
                  <w:pPr>
                    <w:pStyle w:val="Content"/>
                    <w:rPr>
                      <w:rFonts w:cstheme="minorHAnsi"/>
                      <w:szCs w:val="28"/>
                    </w:rPr>
                  </w:pPr>
                </w:p>
                <w:p w:rsidR="004F5EC6" w:rsidRDefault="004F5EC6" w:rsidP="00AA498A">
                  <w:pPr>
                    <w:pStyle w:val="Content"/>
                    <w:rPr>
                      <w:rFonts w:cstheme="minorHAnsi"/>
                      <w:szCs w:val="28"/>
                    </w:rPr>
                  </w:pP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NUMBER: 17                              NAME: Patients With GERD Drug Orders    ACTIVE: YES</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BUTTON TEXT: GD</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BUTTON IMAGE:</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137^80^78^71^13^10^26^10^0^0^0^13^73^72^68^82^0^0^0^60^0^0^0^60^8^2^0^0^0^</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181^158^78^37^0^0^0^1^115^82^71^66^0^174^206^28^233^0^0^0^4^103^65^77^65^0</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^0^177^143^11^252^97^5^0^0^0^9^112^72^89^115^0^0^18^116^0^0^18^116^1^222^1</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02^31^120^0^0^1^128^73^68^65^84^104^67^237^211^193^113^194^48^16^133^97^21</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5^69^61^12^117^80^65^134^59^55^247^96^106^224^70^1^46^0^46^212^64^20^73^20</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0^210^111^73^198^147^108^130^50^251^102^47^203^130^248^108^175^187^174^191</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^181^87^236^155^40^246^77^20^251^38^138^125^19^133^254^241^150^1^82^209^98</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^1^82^209^98^1^82^209^98^1^82^209^98^1^82^209^98^1^82^209^98^1^82^209^98^1</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^82^209^98^1^82^209^98^1^242^21^244^184^219^126^116^81^109^134^187^159^92^</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207^155^116^228^106^119^49^51^254^202^149^29^229^167^211^177^179^0^185^132</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^46^176^186^227^88^153^86^208^221^182^63^92^139^211^146^27^200^58^250^126^</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216^251^227^102^119^104^56^153^46^160^221^53^36^121^126^115^127^118^179^21</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1^209^253^48^189^36^63^13^199^186^75^98^128^172^162^107^38^155^31^67^63^19</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8^161^143^166^12^144^85^244^101^112^7^249^167^246^108^109^217^91^146^95^15</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^251^16^166^155^151^22^110^237^12^157^221^16^32^127^21^29^129^136^230^127^</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165^1^114^253^122^248^211^83^244^194^122^132^11^8^43^91^188^211^223^94^143</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^204^139^24^62^89^133^142^158^146^87^2^157^30^59^11^144^117^116^105^1^76^8</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5^214^195^61^226^18^43^125^17^211^202^238^134^9^144^75^232^175^240^15^166^</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163^87^160^227^87^194^44^125^6^93^18^155^0^249^10^250^239^3^164^162^197^2^</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164^162^197^2^164^162^197^2^164^162^197^2^164^162^197^2^164^162^197^2^164^</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162^197^2^164^162^197^2^164^162^197^2^164^162^197^2^228^191^64^183^81^236^</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155^40^246^77^20^251^247^175^254^246^9^110^84^37^61^85^100^215^18^0^0^0^0^</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73^69^78^68^174^66^96^130^</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MODULE TYPE: DataGrid</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DATAGRID COLUMN HEADER: DFN             COLUMN DATA TYPE: TEXT                  ORDER: 1</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DISPLAY THIS COLUMN: NO               HINT: DFN</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DATAGRID COLUMN HEADER: Patient         COLUMN DATA TYPE: TEXT                  ORDER: 2</w:t>
                  </w:r>
                </w:p>
                <w:p w:rsidR="004F5EC6" w:rsidRPr="004F5EC6" w:rsidRDefault="004F5EC6" w:rsidP="004F5EC6">
                  <w:pPr>
                    <w:pStyle w:val="Content"/>
                    <w:rPr>
                      <w:rFonts w:ascii="Times New Roman" w:hAnsi="Times New Roman" w:cs="Times New Roman"/>
                      <w:sz w:val="20"/>
                      <w:szCs w:val="20"/>
                    </w:rPr>
                  </w:pP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Type &lt;Enter&gt; to continue or '^' to exit:</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DISPLAY THIS COLUMN: YES              HINT: Patient Name</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DATAGRID COLUMN HEADER: Ward            COLUMN DATA TYPE: TEXT                  ORDER: 3</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DISPLAY THIS COLUMN: YES              HINT: Patient Ward</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DATAGRID COLUMN HEADER: Orderable Item  COLUMN DATA TYPE: TEXT                  ORDER: 4</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DISPLAY THIS COLUMN: YES              HINT: Orderable Item</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DATAGRID COLUMN HEADER: Start Date      COLUMN DATA TYPE: DATE                  ORDER: 5</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DISPLAY THIS COLUMN: YES              HINT: Start Date</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DATAGRID COLUMN HEADER: Order Number    COLUMN DATA TYPE: NUMERIC               ORDER: 6</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DISPLAY THIS COLUMN: YES              CLICK RPC: ORQOR DETAIL</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CLICK RPC PARAMETER COLUMN IENS: 6;1  HINT: Order Number</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DATAGRID COLUMN HEADER: Status          COLUMN DATA TYPE: TEXT                  ORDER: 7</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DISPLAY THIS COLUMN: YES              HINT: Order Status</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lastRenderedPageBreak/>
                    <w:t>DATAGRID COLUMN HEADER: Row Color       COLUMN DATA TYPE: ROW COLOR             ORDER: 8</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DISPLAY THIS COLUMN: NO</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DATA POPULATION RPC: C9C ON GERD DRUGS</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POSSIBLE LOCATIONS RPC: C9C WARDS AND UNITS</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LOCATIONS LABEL OVERRIDE TEXT: Select Ward</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 xml:space="preserve">  RPC GET POSSIBLE FILTER VALUES: C9C GERD DRUG FILTER</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ACTIVE DIVISIONS: CENTRAL REGIONAL HOSPITAL</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ACTIVE DIVISIONS: WHITAKER</w:t>
                  </w:r>
                </w:p>
                <w:p w:rsidR="004F5EC6" w:rsidRPr="004F5EC6" w:rsidRDefault="004F5EC6" w:rsidP="004F5EC6">
                  <w:pPr>
                    <w:pStyle w:val="Content"/>
                    <w:rPr>
                      <w:rFonts w:ascii="Times New Roman" w:hAnsi="Times New Roman" w:cs="Times New Roman"/>
                      <w:sz w:val="20"/>
                      <w:szCs w:val="20"/>
                    </w:rPr>
                  </w:pPr>
                  <w:r w:rsidRPr="004F5EC6">
                    <w:rPr>
                      <w:rFonts w:ascii="Times New Roman" w:hAnsi="Times New Roman" w:cs="Times New Roman"/>
                      <w:sz w:val="20"/>
                      <w:szCs w:val="20"/>
                    </w:rPr>
                    <w:t>ACTIVE DIVISIONS: BLACKLEY</w:t>
                  </w:r>
                </w:p>
                <w:p w:rsidR="00F23D80" w:rsidRDefault="00F23D80" w:rsidP="00AA498A">
                  <w:pPr>
                    <w:pStyle w:val="Content"/>
                    <w:rPr>
                      <w:rFonts w:cstheme="minorHAnsi"/>
                      <w:szCs w:val="28"/>
                    </w:rPr>
                  </w:pPr>
                </w:p>
                <w:p w:rsidR="004F5EC6" w:rsidRDefault="004F5EC6" w:rsidP="00AA498A">
                  <w:pPr>
                    <w:pStyle w:val="Content"/>
                    <w:rPr>
                      <w:rFonts w:cstheme="minorHAnsi"/>
                      <w:szCs w:val="28"/>
                    </w:rPr>
                  </w:pPr>
                </w:p>
                <w:p w:rsidR="004F5EC6" w:rsidRDefault="004F5EC6" w:rsidP="00AA498A">
                  <w:pPr>
                    <w:pStyle w:val="Content"/>
                    <w:rPr>
                      <w:rFonts w:cstheme="minorHAnsi"/>
                      <w:szCs w:val="28"/>
                    </w:rPr>
                  </w:pPr>
                  <w:r>
                    <w:rPr>
                      <w:rFonts w:cstheme="minorHAnsi"/>
                      <w:szCs w:val="28"/>
                    </w:rPr>
                    <w:t xml:space="preserve">So now if you run the Dashboard, you should see the additional icon.  Once you drag it </w:t>
                  </w:r>
                </w:p>
                <w:p w:rsidR="004F5EC6" w:rsidRDefault="004F5EC6" w:rsidP="00AA498A">
                  <w:pPr>
                    <w:pStyle w:val="Content"/>
                    <w:rPr>
                      <w:rFonts w:cstheme="minorHAnsi"/>
                      <w:szCs w:val="28"/>
                    </w:rPr>
                  </w:pPr>
                  <w:r>
                    <w:rPr>
                      <w:rFonts w:cstheme="minorHAnsi"/>
                      <w:szCs w:val="28"/>
                    </w:rPr>
                    <w:t>into the center window or double-click, be sure to click on the filter button since only</w:t>
                  </w:r>
                </w:p>
                <w:p w:rsidR="004F5EC6" w:rsidRDefault="004F5EC6" w:rsidP="00AA498A">
                  <w:pPr>
                    <w:pStyle w:val="Content"/>
                    <w:rPr>
                      <w:rFonts w:cstheme="minorHAnsi"/>
                      <w:szCs w:val="28"/>
                    </w:rPr>
                  </w:pPr>
                  <w:r>
                    <w:rPr>
                      <w:rFonts w:cstheme="minorHAnsi"/>
                      <w:szCs w:val="28"/>
                    </w:rPr>
                    <w:t>the first drug will be selected by default.  After that, the program will remember your</w:t>
                  </w:r>
                </w:p>
                <w:p w:rsidR="004F5EC6" w:rsidRDefault="004F5EC6" w:rsidP="00AA498A">
                  <w:pPr>
                    <w:pStyle w:val="Content"/>
                    <w:rPr>
                      <w:rFonts w:cstheme="minorHAnsi"/>
                      <w:szCs w:val="28"/>
                    </w:rPr>
                  </w:pPr>
                  <w:r>
                    <w:rPr>
                      <w:rFonts w:cstheme="minorHAnsi"/>
                      <w:szCs w:val="28"/>
                    </w:rPr>
                    <w:t xml:space="preserve">selections.  The data will refresh when you choose a different ward or filter, when you </w:t>
                  </w:r>
                </w:p>
                <w:p w:rsidR="004F5EC6" w:rsidRDefault="004F5EC6" w:rsidP="00AA498A">
                  <w:pPr>
                    <w:pStyle w:val="Content"/>
                    <w:rPr>
                      <w:rFonts w:cstheme="minorHAnsi"/>
                      <w:szCs w:val="28"/>
                    </w:rPr>
                  </w:pPr>
                  <w:r>
                    <w:rPr>
                      <w:rFonts w:cstheme="minorHAnsi"/>
                      <w:szCs w:val="28"/>
                    </w:rPr>
                    <w:t xml:space="preserve">click on Refresh All, or every fifteen minutes. </w:t>
                  </w:r>
                  <w:r w:rsidR="00ED6592">
                    <w:rPr>
                      <w:rFonts w:cstheme="minorHAnsi"/>
                      <w:szCs w:val="28"/>
                    </w:rPr>
                    <w:t xml:space="preserve"> You can sort on any column.</w:t>
                  </w:r>
                  <w:r>
                    <w:rPr>
                      <w:rFonts w:cstheme="minorHAnsi"/>
                      <w:szCs w:val="28"/>
                    </w:rPr>
                    <w:t xml:space="preserve"> This is how mine looks:</w:t>
                  </w:r>
                </w:p>
                <w:p w:rsidR="004F5EC6" w:rsidRDefault="004F5EC6" w:rsidP="00AA498A">
                  <w:pPr>
                    <w:pStyle w:val="Content"/>
                    <w:rPr>
                      <w:rFonts w:cstheme="minorHAnsi"/>
                      <w:szCs w:val="28"/>
                    </w:rPr>
                  </w:pPr>
                </w:p>
                <w:p w:rsidR="004F5EC6" w:rsidRDefault="004F5EC6" w:rsidP="00AA498A">
                  <w:pPr>
                    <w:pStyle w:val="Content"/>
                    <w:rPr>
                      <w:rFonts w:cstheme="minorHAnsi"/>
                      <w:szCs w:val="28"/>
                    </w:rPr>
                  </w:pPr>
                  <w:r>
                    <w:rPr>
                      <w:rFonts w:cstheme="minorHAnsi"/>
                      <w:noProof/>
                      <w:szCs w:val="28"/>
                    </w:rPr>
                    <w:drawing>
                      <wp:inline distT="0" distB="0" distL="0" distR="0">
                        <wp:extent cx="10816590" cy="3375660"/>
                        <wp:effectExtent l="0" t="0" r="381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rdResults.png"/>
                                <pic:cNvPicPr/>
                              </pic:nvPicPr>
                              <pic:blipFill rotWithShape="1">
                                <a:blip r:embed="rId14">
                                  <a:extLst>
                                    <a:ext uri="{28A0092B-C50C-407E-A947-70E740481C1C}">
                                      <a14:useLocalDpi xmlns:a14="http://schemas.microsoft.com/office/drawing/2010/main" val="0"/>
                                    </a:ext>
                                  </a:extLst>
                                </a:blip>
                                <a:srcRect b="60849"/>
                                <a:stretch/>
                              </pic:blipFill>
                              <pic:spPr bwMode="auto">
                                <a:xfrm>
                                  <a:off x="0" y="0"/>
                                  <a:ext cx="10817352" cy="3375898"/>
                                </a:xfrm>
                                <a:prstGeom prst="rect">
                                  <a:avLst/>
                                </a:prstGeom>
                                <a:ln>
                                  <a:noFill/>
                                </a:ln>
                                <a:extLst>
                                  <a:ext uri="{53640926-AAD7-44D8-BBD7-CCE9431645EC}">
                                    <a14:shadowObscured xmlns:a14="http://schemas.microsoft.com/office/drawing/2010/main"/>
                                  </a:ext>
                                </a:extLst>
                              </pic:spPr>
                            </pic:pic>
                          </a:graphicData>
                        </a:graphic>
                      </wp:inline>
                    </w:drawing>
                  </w:r>
                </w:p>
                <w:p w:rsidR="00F23D80" w:rsidRPr="00FA64C7" w:rsidRDefault="00F23D80" w:rsidP="00AA498A">
                  <w:pPr>
                    <w:pStyle w:val="Content"/>
                    <w:rPr>
                      <w:rFonts w:cstheme="minorHAnsi"/>
                      <w:szCs w:val="28"/>
                    </w:rPr>
                  </w:pPr>
                </w:p>
                <w:p w:rsidR="0017234C" w:rsidRPr="00AA498A" w:rsidRDefault="0017234C" w:rsidP="00451DC1">
                  <w:pPr>
                    <w:pStyle w:val="Content"/>
                    <w:rPr>
                      <w:rFonts w:ascii="Times New Roman" w:hAnsi="Times New Roman" w:cs="Times New Roman"/>
                    </w:rPr>
                  </w:pPr>
                </w:p>
                <w:p w:rsidR="00451DC1" w:rsidRPr="00AA498A" w:rsidRDefault="00451DC1" w:rsidP="00451DC1">
                  <w:pPr>
                    <w:pStyle w:val="Content"/>
                    <w:rPr>
                      <w:rFonts w:ascii="Times New Roman" w:hAnsi="Times New Roman" w:cs="Times New Roman"/>
                    </w:rPr>
                  </w:pPr>
                </w:p>
              </w:tc>
            </w:tr>
          </w:tbl>
          <w:p w:rsidR="00C05F06" w:rsidRDefault="00C05F06" w:rsidP="00DF027C">
            <w:pPr>
              <w:pStyle w:val="Content"/>
              <w:rPr>
                <w:rFonts w:asciiTheme="majorHAnsi" w:hAnsiTheme="majorHAnsi" w:cstheme="majorHAnsi"/>
                <w:b/>
                <w:bCs/>
                <w:sz w:val="52"/>
                <w:szCs w:val="52"/>
              </w:rPr>
            </w:pPr>
          </w:p>
          <w:p w:rsidR="00451DC1" w:rsidRDefault="00ED6592" w:rsidP="00DF027C">
            <w:pPr>
              <w:pStyle w:val="Content"/>
              <w:rPr>
                <w:rFonts w:asciiTheme="majorHAnsi" w:hAnsiTheme="majorHAnsi" w:cstheme="majorHAnsi"/>
                <w:b/>
                <w:bCs/>
                <w:sz w:val="52"/>
                <w:szCs w:val="52"/>
              </w:rPr>
            </w:pPr>
            <w:r w:rsidRPr="00063563">
              <w:rPr>
                <w:rFonts w:asciiTheme="majorHAnsi" w:hAnsiTheme="majorHAnsi" w:cstheme="majorHAnsi"/>
                <w:b/>
                <w:bCs/>
                <w:sz w:val="52"/>
                <w:szCs w:val="52"/>
              </w:rPr>
              <w:lastRenderedPageBreak/>
              <w:t>Dashboard</w:t>
            </w:r>
          </w:p>
          <w:p w:rsidR="00063563" w:rsidRDefault="00063563" w:rsidP="00DF027C">
            <w:pPr>
              <w:pStyle w:val="Content"/>
              <w:rPr>
                <w:rFonts w:ascii="Times New Roman" w:hAnsi="Times New Roman" w:cs="Times New Roman"/>
                <w:sz w:val="36"/>
                <w:szCs w:val="36"/>
              </w:rPr>
            </w:pPr>
            <w:r w:rsidRPr="00063563">
              <w:rPr>
                <w:rFonts w:ascii="Times New Roman" w:hAnsi="Times New Roman" w:cs="Times New Roman"/>
                <w:sz w:val="36"/>
                <w:szCs w:val="36"/>
              </w:rPr>
              <w:t xml:space="preserve">Released Modules RPC </w:t>
            </w:r>
            <w:r w:rsidR="002600A5">
              <w:rPr>
                <w:rFonts w:ascii="Times New Roman" w:hAnsi="Times New Roman" w:cs="Times New Roman"/>
                <w:sz w:val="36"/>
                <w:szCs w:val="36"/>
              </w:rPr>
              <w:t>Table</w:t>
            </w:r>
          </w:p>
          <w:p w:rsidR="00423D2A" w:rsidRDefault="00423D2A" w:rsidP="00DF027C">
            <w:pPr>
              <w:pStyle w:val="Content"/>
              <w:rPr>
                <w:rFonts w:ascii="Times New Roman" w:hAnsi="Times New Roman" w:cs="Times New Roman"/>
                <w:sz w:val="36"/>
                <w:szCs w:val="36"/>
              </w:rPr>
            </w:pPr>
          </w:p>
          <w:tbl>
            <w:tblPr>
              <w:tblW w:w="16100" w:type="dxa"/>
              <w:tblLook w:val="04A0" w:firstRow="1" w:lastRow="0" w:firstColumn="1" w:lastColumn="0" w:noHBand="0" w:noVBand="1"/>
            </w:tblPr>
            <w:tblGrid>
              <w:gridCol w:w="1929"/>
              <w:gridCol w:w="1689"/>
              <w:gridCol w:w="1548"/>
              <w:gridCol w:w="1548"/>
              <w:gridCol w:w="1358"/>
              <w:gridCol w:w="1358"/>
              <w:gridCol w:w="1320"/>
            </w:tblGrid>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70AD47" w:fill="70AD47"/>
                  <w:noWrap/>
                  <w:vAlign w:val="bottom"/>
                  <w:hideMark/>
                </w:tcPr>
                <w:p w:rsidR="00423D2A" w:rsidRPr="00423D2A" w:rsidRDefault="00423D2A" w:rsidP="00423D2A">
                  <w:pPr>
                    <w:spacing w:line="240" w:lineRule="auto"/>
                    <w:rPr>
                      <w:rFonts w:ascii="Calibri" w:eastAsia="Times New Roman" w:hAnsi="Calibri" w:cs="Calibri"/>
                      <w:bCs/>
                      <w:color w:val="FFFFFF"/>
                      <w:sz w:val="16"/>
                      <w:szCs w:val="16"/>
                    </w:rPr>
                  </w:pPr>
                  <w:r w:rsidRPr="00423D2A">
                    <w:rPr>
                      <w:rFonts w:ascii="Calibri" w:eastAsia="Times New Roman" w:hAnsi="Calibri" w:cs="Calibri"/>
                      <w:bCs/>
                      <w:color w:val="FFFFFF"/>
                      <w:sz w:val="16"/>
                      <w:szCs w:val="16"/>
                    </w:rPr>
                    <w:t>Module Name</w:t>
                  </w:r>
                </w:p>
              </w:tc>
              <w:tc>
                <w:tcPr>
                  <w:tcW w:w="2540" w:type="dxa"/>
                  <w:tcBorders>
                    <w:top w:val="single" w:sz="4" w:space="0" w:color="A9D08E"/>
                    <w:left w:val="nil"/>
                    <w:bottom w:val="single" w:sz="4" w:space="0" w:color="A9D08E"/>
                    <w:right w:val="nil"/>
                  </w:tcBorders>
                  <w:shd w:val="clear" w:color="70AD47" w:fill="70AD47"/>
                  <w:noWrap/>
                  <w:vAlign w:val="bottom"/>
                  <w:hideMark/>
                </w:tcPr>
                <w:p w:rsidR="00423D2A" w:rsidRPr="00423D2A" w:rsidRDefault="00423D2A" w:rsidP="00423D2A">
                  <w:pPr>
                    <w:spacing w:line="240" w:lineRule="auto"/>
                    <w:rPr>
                      <w:rFonts w:ascii="Calibri" w:eastAsia="Times New Roman" w:hAnsi="Calibri" w:cs="Calibri"/>
                      <w:bCs/>
                      <w:color w:val="FFFFFF"/>
                      <w:sz w:val="16"/>
                      <w:szCs w:val="16"/>
                    </w:rPr>
                  </w:pPr>
                  <w:r w:rsidRPr="00423D2A">
                    <w:rPr>
                      <w:rFonts w:ascii="Calibri" w:eastAsia="Times New Roman" w:hAnsi="Calibri" w:cs="Calibri"/>
                      <w:bCs/>
                      <w:color w:val="FFFFFF"/>
                      <w:sz w:val="16"/>
                      <w:szCs w:val="16"/>
                    </w:rPr>
                    <w:t>DATA POPULATION RPC</w:t>
                  </w:r>
                </w:p>
              </w:tc>
              <w:tc>
                <w:tcPr>
                  <w:tcW w:w="2320" w:type="dxa"/>
                  <w:tcBorders>
                    <w:top w:val="single" w:sz="4" w:space="0" w:color="A9D08E"/>
                    <w:left w:val="nil"/>
                    <w:bottom w:val="single" w:sz="4" w:space="0" w:color="A9D08E"/>
                    <w:right w:val="nil"/>
                  </w:tcBorders>
                  <w:shd w:val="clear" w:color="70AD47" w:fill="70AD47"/>
                  <w:noWrap/>
                  <w:vAlign w:val="bottom"/>
                  <w:hideMark/>
                </w:tcPr>
                <w:p w:rsidR="00423D2A" w:rsidRPr="00423D2A" w:rsidRDefault="00423D2A" w:rsidP="00423D2A">
                  <w:pPr>
                    <w:spacing w:line="240" w:lineRule="auto"/>
                    <w:rPr>
                      <w:rFonts w:ascii="Calibri" w:eastAsia="Times New Roman" w:hAnsi="Calibri" w:cs="Calibri"/>
                      <w:bCs/>
                      <w:color w:val="FFFFFF"/>
                      <w:sz w:val="16"/>
                      <w:szCs w:val="16"/>
                    </w:rPr>
                  </w:pPr>
                  <w:r w:rsidRPr="00423D2A">
                    <w:rPr>
                      <w:rFonts w:ascii="Calibri" w:eastAsia="Times New Roman" w:hAnsi="Calibri" w:cs="Calibri"/>
                      <w:bCs/>
                      <w:color w:val="FFFFFF"/>
                      <w:sz w:val="16"/>
                      <w:szCs w:val="16"/>
                    </w:rPr>
                    <w:t>POSSIBLE LOCATIONS RPC</w:t>
                  </w:r>
                </w:p>
              </w:tc>
              <w:tc>
                <w:tcPr>
                  <w:tcW w:w="2320" w:type="dxa"/>
                  <w:tcBorders>
                    <w:top w:val="single" w:sz="4" w:space="0" w:color="A9D08E"/>
                    <w:left w:val="nil"/>
                    <w:bottom w:val="single" w:sz="4" w:space="0" w:color="A9D08E"/>
                    <w:right w:val="nil"/>
                  </w:tcBorders>
                  <w:shd w:val="clear" w:color="70AD47" w:fill="70AD47"/>
                  <w:noWrap/>
                  <w:vAlign w:val="bottom"/>
                  <w:hideMark/>
                </w:tcPr>
                <w:p w:rsidR="00423D2A" w:rsidRPr="00423D2A" w:rsidRDefault="00423D2A" w:rsidP="00423D2A">
                  <w:pPr>
                    <w:spacing w:line="240" w:lineRule="auto"/>
                    <w:rPr>
                      <w:rFonts w:ascii="Calibri" w:eastAsia="Times New Roman" w:hAnsi="Calibri" w:cs="Calibri"/>
                      <w:bCs/>
                      <w:color w:val="FFFFFF"/>
                      <w:sz w:val="16"/>
                      <w:szCs w:val="16"/>
                    </w:rPr>
                  </w:pPr>
                  <w:r w:rsidRPr="00423D2A">
                    <w:rPr>
                      <w:rFonts w:ascii="Calibri" w:eastAsia="Times New Roman" w:hAnsi="Calibri" w:cs="Calibri"/>
                      <w:bCs/>
                      <w:color w:val="FFFFFF"/>
                      <w:sz w:val="16"/>
                      <w:szCs w:val="16"/>
                    </w:rPr>
                    <w:t>RPC GET POSSIBLE FILTER VALUES</w:t>
                  </w:r>
                </w:p>
              </w:tc>
              <w:tc>
                <w:tcPr>
                  <w:tcW w:w="2020" w:type="dxa"/>
                  <w:tcBorders>
                    <w:top w:val="single" w:sz="4" w:space="0" w:color="A9D08E"/>
                    <w:left w:val="nil"/>
                    <w:bottom w:val="single" w:sz="4" w:space="0" w:color="A9D08E"/>
                    <w:right w:val="nil"/>
                  </w:tcBorders>
                  <w:shd w:val="clear" w:color="70AD47" w:fill="70AD47"/>
                  <w:noWrap/>
                  <w:vAlign w:val="bottom"/>
                  <w:hideMark/>
                </w:tcPr>
                <w:p w:rsidR="00423D2A" w:rsidRPr="00423D2A" w:rsidRDefault="00423D2A" w:rsidP="00423D2A">
                  <w:pPr>
                    <w:spacing w:line="240" w:lineRule="auto"/>
                    <w:rPr>
                      <w:rFonts w:ascii="Calibri" w:eastAsia="Times New Roman" w:hAnsi="Calibri" w:cs="Calibri"/>
                      <w:bCs/>
                      <w:color w:val="FFFFFF"/>
                      <w:sz w:val="16"/>
                      <w:szCs w:val="16"/>
                    </w:rPr>
                  </w:pPr>
                  <w:r w:rsidRPr="00423D2A">
                    <w:rPr>
                      <w:rFonts w:ascii="Calibri" w:eastAsia="Times New Roman" w:hAnsi="Calibri" w:cs="Calibri"/>
                      <w:bCs/>
                      <w:color w:val="FFFFFF"/>
                      <w:sz w:val="16"/>
                      <w:szCs w:val="16"/>
                    </w:rPr>
                    <w:t>ACTION BUTTON RPC</w:t>
                  </w:r>
                </w:p>
              </w:tc>
              <w:tc>
                <w:tcPr>
                  <w:tcW w:w="2020" w:type="dxa"/>
                  <w:tcBorders>
                    <w:top w:val="single" w:sz="4" w:space="0" w:color="A9D08E"/>
                    <w:left w:val="nil"/>
                    <w:bottom w:val="single" w:sz="4" w:space="0" w:color="A9D08E"/>
                    <w:right w:val="nil"/>
                  </w:tcBorders>
                  <w:shd w:val="clear" w:color="70AD47" w:fill="70AD47"/>
                  <w:noWrap/>
                  <w:vAlign w:val="bottom"/>
                  <w:hideMark/>
                </w:tcPr>
                <w:p w:rsidR="00423D2A" w:rsidRPr="00423D2A" w:rsidRDefault="00423D2A" w:rsidP="00423D2A">
                  <w:pPr>
                    <w:spacing w:line="240" w:lineRule="auto"/>
                    <w:rPr>
                      <w:rFonts w:ascii="Calibri" w:eastAsia="Times New Roman" w:hAnsi="Calibri" w:cs="Calibri"/>
                      <w:bCs/>
                      <w:color w:val="FFFFFF"/>
                      <w:sz w:val="16"/>
                      <w:szCs w:val="16"/>
                    </w:rPr>
                  </w:pPr>
                  <w:r w:rsidRPr="00423D2A">
                    <w:rPr>
                      <w:rFonts w:ascii="Calibri" w:eastAsia="Times New Roman" w:hAnsi="Calibri" w:cs="Calibri"/>
                      <w:bCs/>
                      <w:color w:val="FFFFFF"/>
                      <w:sz w:val="16"/>
                      <w:szCs w:val="16"/>
                    </w:rPr>
                    <w:t>DATAGRID COLUMN HEADER</w:t>
                  </w:r>
                </w:p>
              </w:tc>
              <w:tc>
                <w:tcPr>
                  <w:tcW w:w="1960" w:type="dxa"/>
                  <w:tcBorders>
                    <w:top w:val="single" w:sz="4" w:space="0" w:color="A9D08E"/>
                    <w:left w:val="nil"/>
                    <w:bottom w:val="single" w:sz="4" w:space="0" w:color="A9D08E"/>
                    <w:right w:val="single" w:sz="4" w:space="0" w:color="A9D08E"/>
                  </w:tcBorders>
                  <w:shd w:val="clear" w:color="70AD47" w:fill="70AD47"/>
                  <w:noWrap/>
                  <w:vAlign w:val="bottom"/>
                  <w:hideMark/>
                </w:tcPr>
                <w:p w:rsidR="00423D2A" w:rsidRPr="00423D2A" w:rsidRDefault="00423D2A" w:rsidP="00423D2A">
                  <w:pPr>
                    <w:spacing w:line="240" w:lineRule="auto"/>
                    <w:rPr>
                      <w:rFonts w:ascii="Calibri" w:eastAsia="Times New Roman" w:hAnsi="Calibri" w:cs="Calibri"/>
                      <w:bCs/>
                      <w:color w:val="FFFFFF"/>
                      <w:sz w:val="16"/>
                      <w:szCs w:val="16"/>
                    </w:rPr>
                  </w:pPr>
                  <w:r w:rsidRPr="00423D2A">
                    <w:rPr>
                      <w:rFonts w:ascii="Calibri" w:eastAsia="Times New Roman" w:hAnsi="Calibri" w:cs="Calibri"/>
                      <w:bCs/>
                      <w:color w:val="FFFFFF"/>
                      <w:sz w:val="16"/>
                      <w:szCs w:val="16"/>
                    </w:rPr>
                    <w:t>CLICK RPC</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All Pending Labs T-10 To T+5</w:t>
                  </w:r>
                </w:p>
              </w:tc>
              <w:tc>
                <w:tcPr>
                  <w:tcW w:w="254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GET PENDING LABS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WARDS AND UNITS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Order Number</w:t>
                  </w:r>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ORQOR DETAIL</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Covering Providers</w:t>
                  </w:r>
                </w:p>
              </w:tc>
              <w:tc>
                <w:tcPr>
                  <w:tcW w:w="254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COVERING PROVIDERS MODULE</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Covering Psychologists</w:t>
                  </w:r>
                </w:p>
              </w:tc>
              <w:tc>
                <w:tcPr>
                  <w:tcW w:w="254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COVERING PSYCHOL MODULE</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Covering Social Workers</w:t>
                  </w:r>
                </w:p>
              </w:tc>
              <w:tc>
                <w:tcPr>
                  <w:tcW w:w="254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COVERING SW MODULE</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Lab Draws Today Not At 6AM</w:t>
                  </w:r>
                </w:p>
              </w:tc>
              <w:tc>
                <w:tcPr>
                  <w:tcW w:w="254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LAB DRAWS OTHER THAN SIX</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WARDS AND UNITS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Order Number</w:t>
                  </w:r>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ORQOR DETAIL</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Missing Discharge Summaries</w:t>
                  </w:r>
                </w:p>
              </w:tc>
              <w:tc>
                <w:tcPr>
                  <w:tcW w:w="254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MISSING DSCG SUMMARIES</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Notes Due</w:t>
                  </w:r>
                </w:p>
              </w:tc>
              <w:tc>
                <w:tcPr>
                  <w:tcW w:w="254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MODULE GET NOTES DUE</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WARDS AND UNITS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NOTES DUE ALL FILTERS</w:t>
                  </w: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Last Completed</w:t>
                  </w:r>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DB MODULE NOTE TEXT</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Notes Due</w:t>
                  </w:r>
                </w:p>
              </w:tc>
              <w:tc>
                <w:tcPr>
                  <w:tcW w:w="254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MODULE GET NOTES DUE</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WARDS AND UNITS</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NOTES DUE ALL FILTERS</w:t>
                  </w: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Rule Applied</w:t>
                  </w:r>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SHOW OVERRIDES</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Notes Due By Team</w:t>
                  </w:r>
                </w:p>
              </w:tc>
              <w:tc>
                <w:tcPr>
                  <w:tcW w:w="254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NOTES DUE BY TEAM</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GET ALL APPROPRIATE TEAMS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NOTES DUE ALL FILTERS</w:t>
                  </w: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Last Completed</w:t>
                  </w:r>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DB MODULE NOTE TEXT</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Notes Due By Team</w:t>
                  </w:r>
                </w:p>
              </w:tc>
              <w:tc>
                <w:tcPr>
                  <w:tcW w:w="254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NOTES DUE BY TEAM</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GET ALL APPROPRIATE TEAMS</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NOTES DUE ALL FILTERS</w:t>
                  </w: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Rule Applied</w:t>
                  </w:r>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SHOW OVERRIDES</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Notes Due Forecast</w:t>
                  </w:r>
                </w:p>
              </w:tc>
              <w:tc>
                <w:tcPr>
                  <w:tcW w:w="254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FORECAST NOTES DUE</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ND GET TEAMS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NOTES DUE ALL FILTERS</w:t>
                  </w: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Last Completed</w:t>
                  </w:r>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DB MODULE NOTE TEXT</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Notes Due Forecast</w:t>
                  </w:r>
                </w:p>
              </w:tc>
              <w:tc>
                <w:tcPr>
                  <w:tcW w:w="254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FORECAST NOTES DUE</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ND GET TEAMS</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NOTES DUE ALL FILTERS</w:t>
                  </w: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Rule Applied</w:t>
                  </w:r>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SHOW OVERRIDES</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Orders Expiring Next 10 Days By Team</w:t>
                  </w:r>
                </w:p>
              </w:tc>
              <w:tc>
                <w:tcPr>
                  <w:tcW w:w="254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EXPIRING FOR DASHBOARD</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ND GET TEAMS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Order Number</w:t>
                  </w:r>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ORQOR DETAIL</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Orders Expiring Next 5 Days By Team</w:t>
                  </w:r>
                </w:p>
              </w:tc>
              <w:tc>
                <w:tcPr>
                  <w:tcW w:w="254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EXPIRING FOR DASHBOARD</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ND GET TEAMS</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Order Number</w:t>
                  </w:r>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ORQOR DETAIL</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Patients With GERD Drug Orders</w:t>
                  </w:r>
                </w:p>
              </w:tc>
              <w:tc>
                <w:tcPr>
                  <w:tcW w:w="254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ON GERD DRUGS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WARDS AND UNITS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GERD DRUG FILTER</w:t>
                  </w: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Order Number</w:t>
                  </w:r>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ORQOR DETAIL</w:t>
                  </w: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Reminders</w:t>
                  </w:r>
                </w:p>
              </w:tc>
              <w:tc>
                <w:tcPr>
                  <w:tcW w:w="254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DASHBOARD REMINDER MODULE</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WARDS AND UNITS</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C AND R FILTERS</w:t>
                  </w: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Reminders Hospital Wide</w:t>
                  </w:r>
                </w:p>
              </w:tc>
              <w:tc>
                <w:tcPr>
                  <w:tcW w:w="254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ALL PATIENTS REMINDERS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C AND R FILTERS</w:t>
                  </w: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Show Critical Chem Lab Results Last 7 Days</w:t>
                  </w:r>
                </w:p>
              </w:tc>
              <w:tc>
                <w:tcPr>
                  <w:tcW w:w="254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GET CRITICAL LAB RESULTS</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Sticky Notes</w:t>
                  </w:r>
                </w:p>
              </w:tc>
              <w:tc>
                <w:tcPr>
                  <w:tcW w:w="254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DASHBOARD STICKY NOTES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WARDS AND UNITS</w:t>
                  </w:r>
                </w:p>
              </w:tc>
              <w:tc>
                <w:tcPr>
                  <w:tcW w:w="23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FILTER STICKY NOTES</w:t>
                  </w: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FORCE STICKY NOTE EXP</w:t>
                  </w:r>
                </w:p>
              </w:tc>
              <w:tc>
                <w:tcPr>
                  <w:tcW w:w="2020" w:type="dxa"/>
                  <w:tcBorders>
                    <w:top w:val="single" w:sz="4" w:space="0" w:color="A9D08E"/>
                    <w:left w:val="nil"/>
                    <w:bottom w:val="single" w:sz="4" w:space="0" w:color="A9D08E"/>
                    <w:right w:val="nil"/>
                  </w:tcBorders>
                  <w:shd w:val="clear" w:color="E2EFDA" w:fill="E2EFDA"/>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r>
            <w:tr w:rsidR="00423D2A" w:rsidRPr="00423D2A" w:rsidTr="00423D2A">
              <w:trPr>
                <w:trHeight w:val="204"/>
              </w:trPr>
              <w:tc>
                <w:tcPr>
                  <w:tcW w:w="2920" w:type="dxa"/>
                  <w:tcBorders>
                    <w:top w:val="single" w:sz="4" w:space="0" w:color="A9D08E"/>
                    <w:left w:val="single" w:sz="4" w:space="0" w:color="A9D08E"/>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Unverified orders &gt; T-30</w:t>
                  </w:r>
                </w:p>
              </w:tc>
              <w:tc>
                <w:tcPr>
                  <w:tcW w:w="254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UNVERIFIED FOR DASHBOARD</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C9C WARDS AND UNITS</w:t>
                  </w:r>
                </w:p>
              </w:tc>
              <w:tc>
                <w:tcPr>
                  <w:tcW w:w="23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Times New Roman" w:eastAsia="Times New Roman" w:hAnsi="Times New Roman" w:cs="Times New Roman"/>
                      <w:b w:val="0"/>
                      <w:color w:val="auto"/>
                      <w:sz w:val="20"/>
                      <w:szCs w:val="20"/>
                    </w:rPr>
                  </w:pPr>
                </w:p>
              </w:tc>
              <w:tc>
                <w:tcPr>
                  <w:tcW w:w="2020" w:type="dxa"/>
                  <w:tcBorders>
                    <w:top w:val="single" w:sz="4" w:space="0" w:color="A9D08E"/>
                    <w:left w:val="nil"/>
                    <w:bottom w:val="single" w:sz="4" w:space="0" w:color="A9D08E"/>
                    <w:right w:val="nil"/>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Order Number</w:t>
                  </w:r>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rsidR="00423D2A" w:rsidRPr="00423D2A" w:rsidRDefault="00423D2A" w:rsidP="00423D2A">
                  <w:pPr>
                    <w:spacing w:line="240" w:lineRule="auto"/>
                    <w:rPr>
                      <w:rFonts w:ascii="Calibri" w:eastAsia="Times New Roman" w:hAnsi="Calibri" w:cs="Calibri"/>
                      <w:b w:val="0"/>
                      <w:color w:val="000000"/>
                      <w:sz w:val="16"/>
                      <w:szCs w:val="16"/>
                    </w:rPr>
                  </w:pPr>
                  <w:r w:rsidRPr="00423D2A">
                    <w:rPr>
                      <w:rFonts w:ascii="Calibri" w:eastAsia="Times New Roman" w:hAnsi="Calibri" w:cs="Calibri"/>
                      <w:b w:val="0"/>
                      <w:color w:val="000000"/>
                      <w:sz w:val="16"/>
                      <w:szCs w:val="16"/>
                    </w:rPr>
                    <w:t>ORQOR DETAIL</w:t>
                  </w:r>
                </w:p>
              </w:tc>
            </w:tr>
          </w:tbl>
          <w:p w:rsidR="00B63B46" w:rsidRDefault="00B63B46" w:rsidP="00DF027C">
            <w:pPr>
              <w:pStyle w:val="Content"/>
            </w:pPr>
          </w:p>
          <w:p w:rsidR="00B63B46" w:rsidRDefault="00B63B46" w:rsidP="00DF027C">
            <w:pPr>
              <w:pStyle w:val="Content"/>
            </w:pPr>
          </w:p>
          <w:p w:rsidR="00B63B46" w:rsidRDefault="00B63B46" w:rsidP="00DF027C">
            <w:pPr>
              <w:pStyle w:val="Content"/>
            </w:pPr>
          </w:p>
          <w:p w:rsidR="00A0267F" w:rsidRPr="00DF027C" w:rsidRDefault="00A0267F" w:rsidP="00DF027C">
            <w:pPr>
              <w:pStyle w:val="Content"/>
            </w:pPr>
          </w:p>
          <w:p w:rsidR="00DF027C" w:rsidRDefault="00DF027C" w:rsidP="00DF027C">
            <w:pPr>
              <w:pStyle w:val="Content"/>
              <w:rPr>
                <w:i/>
                <w:sz w:val="36"/>
              </w:rPr>
            </w:pPr>
          </w:p>
        </w:tc>
      </w:tr>
    </w:tbl>
    <w:p w:rsidR="00554204" w:rsidRDefault="00554204" w:rsidP="00DF027C">
      <w:pPr>
        <w:rPr>
          <w:rFonts w:ascii="Times New Roman" w:hAnsi="Times New Roman" w:cs="Times New Roman"/>
          <w:sz w:val="52"/>
          <w:szCs w:val="52"/>
        </w:rPr>
      </w:pPr>
      <w:r w:rsidRPr="006A2A21">
        <w:rPr>
          <w:rFonts w:asciiTheme="majorHAnsi" w:hAnsiTheme="majorHAnsi" w:cstheme="majorHAnsi"/>
          <w:sz w:val="52"/>
          <w:szCs w:val="52"/>
        </w:rPr>
        <w:lastRenderedPageBreak/>
        <w:t>Appendix</w:t>
      </w:r>
      <w:r>
        <w:rPr>
          <w:rFonts w:ascii="Times New Roman" w:hAnsi="Times New Roman" w:cs="Times New Roman"/>
          <w:sz w:val="52"/>
          <w:szCs w:val="52"/>
        </w:rPr>
        <w:t xml:space="preserve"> A</w:t>
      </w:r>
    </w:p>
    <w:p w:rsidR="00554204" w:rsidRDefault="00554204" w:rsidP="00DF027C">
      <w:pPr>
        <w:rPr>
          <w:rFonts w:ascii="Times New Roman" w:hAnsi="Times New Roman" w:cs="Times New Roman"/>
          <w:sz w:val="32"/>
          <w:szCs w:val="32"/>
        </w:rPr>
      </w:pPr>
      <w:r w:rsidRPr="006A2A21">
        <w:rPr>
          <w:rFonts w:asciiTheme="majorHAnsi" w:hAnsiTheme="majorHAnsi" w:cstheme="majorHAnsi"/>
          <w:sz w:val="32"/>
          <w:szCs w:val="32"/>
        </w:rPr>
        <w:t>Adding</w:t>
      </w:r>
      <w:r>
        <w:rPr>
          <w:rFonts w:ascii="Times New Roman" w:hAnsi="Times New Roman" w:cs="Times New Roman"/>
          <w:sz w:val="32"/>
          <w:szCs w:val="32"/>
        </w:rPr>
        <w:t xml:space="preserve"> Inpatient Ward and Room/Bed</w:t>
      </w:r>
    </w:p>
    <w:p w:rsidR="00554204" w:rsidRDefault="00554204" w:rsidP="00DF027C">
      <w:pPr>
        <w:rPr>
          <w:rFonts w:ascii="Times New Roman" w:hAnsi="Times New Roman" w:cs="Times New Roman"/>
          <w:sz w:val="32"/>
          <w:szCs w:val="32"/>
        </w:rPr>
      </w:pPr>
    </w:p>
    <w:p w:rsidR="00554204" w:rsidRDefault="00554204" w:rsidP="00554204">
      <w:pPr>
        <w:rPr>
          <w:sz w:val="18"/>
          <w:szCs w:val="18"/>
        </w:rPr>
      </w:pPr>
      <w:r>
        <w:rPr>
          <w:sz w:val="18"/>
          <w:szCs w:val="18"/>
        </w:rPr>
        <w:t>Added a HOSPITAL LOCATION and a WARD LOCATION:</w:t>
      </w:r>
    </w:p>
    <w:p w:rsidR="00554204" w:rsidRDefault="00554204" w:rsidP="00554204">
      <w:pPr>
        <w:rPr>
          <w:sz w:val="18"/>
          <w:szCs w:val="18"/>
        </w:rPr>
      </w:pPr>
    </w:p>
    <w:p w:rsidR="00554204" w:rsidRPr="0071068F" w:rsidRDefault="00554204" w:rsidP="00554204">
      <w:pPr>
        <w:rPr>
          <w:sz w:val="18"/>
          <w:szCs w:val="18"/>
        </w:rPr>
      </w:pPr>
      <w:r w:rsidRPr="0071068F">
        <w:rPr>
          <w:sz w:val="18"/>
          <w:szCs w:val="18"/>
        </w:rPr>
        <w:t>INPUT TO WHAT FILE: HOSPITAL LOCATION//</w:t>
      </w:r>
    </w:p>
    <w:p w:rsidR="00554204" w:rsidRPr="0071068F" w:rsidRDefault="00554204" w:rsidP="00554204">
      <w:pPr>
        <w:rPr>
          <w:sz w:val="18"/>
          <w:szCs w:val="18"/>
        </w:rPr>
      </w:pPr>
      <w:r w:rsidRPr="0071068F">
        <w:rPr>
          <w:sz w:val="18"/>
          <w:szCs w:val="18"/>
        </w:rPr>
        <w:t>EDIT WHICH FIELD: ALL//</w:t>
      </w:r>
    </w:p>
    <w:p w:rsidR="00554204" w:rsidRPr="0071068F" w:rsidRDefault="00554204" w:rsidP="00554204">
      <w:pPr>
        <w:rPr>
          <w:sz w:val="18"/>
          <w:szCs w:val="18"/>
        </w:rPr>
      </w:pPr>
    </w:p>
    <w:p w:rsidR="00554204" w:rsidRPr="0071068F" w:rsidRDefault="00554204" w:rsidP="00554204">
      <w:pPr>
        <w:rPr>
          <w:sz w:val="18"/>
          <w:szCs w:val="18"/>
        </w:rPr>
      </w:pPr>
    </w:p>
    <w:p w:rsidR="00554204" w:rsidRPr="0071068F" w:rsidRDefault="00554204" w:rsidP="00554204">
      <w:pPr>
        <w:rPr>
          <w:sz w:val="18"/>
          <w:szCs w:val="18"/>
        </w:rPr>
      </w:pPr>
      <w:r w:rsidRPr="0071068F">
        <w:rPr>
          <w:sz w:val="18"/>
          <w:szCs w:val="18"/>
        </w:rPr>
        <w:t>Select HOSPITAL LOCATION NAME: ZZTESTWARD</w:t>
      </w:r>
    </w:p>
    <w:p w:rsidR="00554204" w:rsidRPr="0071068F" w:rsidRDefault="00554204" w:rsidP="00554204">
      <w:pPr>
        <w:rPr>
          <w:sz w:val="18"/>
          <w:szCs w:val="18"/>
        </w:rPr>
      </w:pPr>
      <w:r w:rsidRPr="0071068F">
        <w:rPr>
          <w:sz w:val="18"/>
          <w:szCs w:val="18"/>
        </w:rPr>
        <w:t xml:space="preserve">  Are you adding 'ZZTESTWARD' as a new HOSPITAL LOCATION (the 4TH)? No// y</w:t>
      </w:r>
    </w:p>
    <w:p w:rsidR="00554204" w:rsidRPr="0071068F" w:rsidRDefault="00554204" w:rsidP="00554204">
      <w:pPr>
        <w:rPr>
          <w:sz w:val="18"/>
          <w:szCs w:val="18"/>
        </w:rPr>
      </w:pPr>
      <w:r w:rsidRPr="0071068F">
        <w:rPr>
          <w:sz w:val="18"/>
          <w:szCs w:val="18"/>
        </w:rPr>
        <w:t xml:space="preserve">  (Yes)</w:t>
      </w:r>
    </w:p>
    <w:p w:rsidR="00554204" w:rsidRPr="0071068F" w:rsidRDefault="00554204" w:rsidP="00554204">
      <w:pPr>
        <w:rPr>
          <w:sz w:val="18"/>
          <w:szCs w:val="18"/>
        </w:rPr>
      </w:pPr>
      <w:r w:rsidRPr="0071068F">
        <w:rPr>
          <w:sz w:val="18"/>
          <w:szCs w:val="18"/>
        </w:rPr>
        <w:t xml:space="preserve">   HOSPITAL LOCATION TYPE: W  WARD</w:t>
      </w:r>
    </w:p>
    <w:p w:rsidR="00554204" w:rsidRPr="0071068F" w:rsidRDefault="00554204" w:rsidP="00554204">
      <w:pPr>
        <w:rPr>
          <w:sz w:val="18"/>
          <w:szCs w:val="18"/>
        </w:rPr>
      </w:pPr>
      <w:r w:rsidRPr="0071068F">
        <w:rPr>
          <w:sz w:val="18"/>
          <w:szCs w:val="18"/>
        </w:rPr>
        <w:t xml:space="preserve">   HOSPITAL LOCATION TYPE EXTENSION: WARD//</w:t>
      </w:r>
    </w:p>
    <w:p w:rsidR="00554204" w:rsidRPr="0071068F" w:rsidRDefault="00554204" w:rsidP="00554204">
      <w:pPr>
        <w:rPr>
          <w:sz w:val="18"/>
          <w:szCs w:val="18"/>
        </w:rPr>
      </w:pPr>
      <w:r w:rsidRPr="0071068F">
        <w:rPr>
          <w:sz w:val="18"/>
          <w:szCs w:val="18"/>
        </w:rPr>
        <w:t>ABBREVIATION: ZZT</w:t>
      </w:r>
    </w:p>
    <w:p w:rsidR="00554204" w:rsidRPr="0071068F" w:rsidRDefault="00554204" w:rsidP="00554204">
      <w:pPr>
        <w:rPr>
          <w:sz w:val="18"/>
          <w:szCs w:val="18"/>
        </w:rPr>
      </w:pPr>
      <w:r w:rsidRPr="0071068F">
        <w:rPr>
          <w:sz w:val="18"/>
          <w:szCs w:val="18"/>
        </w:rPr>
        <w:t>TYPE: WARD//</w:t>
      </w:r>
    </w:p>
    <w:p w:rsidR="00554204" w:rsidRPr="0071068F" w:rsidRDefault="00554204" w:rsidP="00554204">
      <w:pPr>
        <w:rPr>
          <w:sz w:val="18"/>
          <w:szCs w:val="18"/>
        </w:rPr>
      </w:pPr>
      <w:r w:rsidRPr="0071068F">
        <w:rPr>
          <w:sz w:val="18"/>
          <w:szCs w:val="18"/>
        </w:rPr>
        <w:t>TYPE EXTENSION: WARD//</w:t>
      </w:r>
    </w:p>
    <w:p w:rsidR="00554204" w:rsidRPr="0071068F" w:rsidRDefault="00554204" w:rsidP="00554204">
      <w:pPr>
        <w:rPr>
          <w:sz w:val="18"/>
          <w:szCs w:val="18"/>
        </w:rPr>
      </w:pPr>
      <w:r w:rsidRPr="0071068F">
        <w:rPr>
          <w:sz w:val="18"/>
          <w:szCs w:val="18"/>
        </w:rPr>
        <w:t>INSTITUTION: VOE OFFICE INSTITUTION          100</w:t>
      </w:r>
    </w:p>
    <w:p w:rsidR="00554204" w:rsidRPr="0071068F" w:rsidRDefault="00554204" w:rsidP="00554204">
      <w:pPr>
        <w:rPr>
          <w:sz w:val="18"/>
          <w:szCs w:val="18"/>
        </w:rPr>
      </w:pPr>
      <w:r w:rsidRPr="0071068F">
        <w:rPr>
          <w:sz w:val="18"/>
          <w:szCs w:val="18"/>
        </w:rPr>
        <w:t>DIVISION: EHR OFFICE       050</w:t>
      </w:r>
    </w:p>
    <w:p w:rsidR="00554204" w:rsidRPr="0071068F" w:rsidRDefault="00554204" w:rsidP="00554204">
      <w:pPr>
        <w:rPr>
          <w:sz w:val="18"/>
          <w:szCs w:val="18"/>
        </w:rPr>
      </w:pPr>
      <w:r w:rsidRPr="0071068F">
        <w:rPr>
          <w:sz w:val="18"/>
          <w:szCs w:val="18"/>
        </w:rPr>
        <w:t>MODULE:</w:t>
      </w:r>
    </w:p>
    <w:p w:rsidR="00554204" w:rsidRPr="0071068F" w:rsidRDefault="00554204" w:rsidP="00554204">
      <w:pPr>
        <w:rPr>
          <w:sz w:val="18"/>
          <w:szCs w:val="18"/>
        </w:rPr>
      </w:pPr>
      <w:r w:rsidRPr="0071068F">
        <w:rPr>
          <w:sz w:val="18"/>
          <w:szCs w:val="18"/>
        </w:rPr>
        <w:t>DEFAULT DEVICE:</w:t>
      </w:r>
    </w:p>
    <w:p w:rsidR="00554204" w:rsidRPr="0071068F" w:rsidRDefault="00554204" w:rsidP="00554204">
      <w:pPr>
        <w:rPr>
          <w:sz w:val="18"/>
          <w:szCs w:val="18"/>
        </w:rPr>
      </w:pPr>
      <w:r w:rsidRPr="0071068F">
        <w:rPr>
          <w:sz w:val="18"/>
          <w:szCs w:val="18"/>
        </w:rPr>
        <w:t>DISPOSITION ACTION:</w:t>
      </w:r>
    </w:p>
    <w:p w:rsidR="00554204" w:rsidRPr="0071068F" w:rsidRDefault="00554204" w:rsidP="00554204">
      <w:pPr>
        <w:rPr>
          <w:sz w:val="18"/>
          <w:szCs w:val="18"/>
        </w:rPr>
      </w:pPr>
      <w:r w:rsidRPr="0071068F">
        <w:rPr>
          <w:sz w:val="18"/>
          <w:szCs w:val="18"/>
        </w:rPr>
        <w:t>VISIT LOCATION:</w:t>
      </w:r>
    </w:p>
    <w:p w:rsidR="006A2A21" w:rsidRDefault="00554204" w:rsidP="00554204">
      <w:pPr>
        <w:rPr>
          <w:sz w:val="18"/>
          <w:szCs w:val="18"/>
        </w:rPr>
      </w:pPr>
      <w:r w:rsidRPr="0071068F">
        <w:rPr>
          <w:sz w:val="18"/>
          <w:szCs w:val="18"/>
        </w:rPr>
        <w:t xml:space="preserve">STOP CODE NUMBER: </w:t>
      </w:r>
      <w:r w:rsidR="006A2A21" w:rsidRPr="0071068F">
        <w:rPr>
          <w:sz w:val="18"/>
          <w:szCs w:val="18"/>
        </w:rPr>
        <w:t xml:space="preserve">PSYCHIATRY </w:t>
      </w:r>
      <w:r w:rsidR="006A2A21">
        <w:rPr>
          <w:sz w:val="18"/>
          <w:szCs w:val="18"/>
        </w:rPr>
        <w:t>–</w:t>
      </w:r>
      <w:r w:rsidR="006A2A21" w:rsidRPr="0071068F">
        <w:rPr>
          <w:sz w:val="18"/>
          <w:szCs w:val="18"/>
        </w:rPr>
        <w:t xml:space="preserve"> INDIVIDUAL</w:t>
      </w:r>
    </w:p>
    <w:p w:rsidR="00554204" w:rsidRPr="0071068F" w:rsidRDefault="00554204" w:rsidP="00554204">
      <w:pPr>
        <w:rPr>
          <w:sz w:val="18"/>
          <w:szCs w:val="18"/>
        </w:rPr>
      </w:pPr>
      <w:r w:rsidRPr="0071068F">
        <w:rPr>
          <w:sz w:val="18"/>
          <w:szCs w:val="18"/>
        </w:rPr>
        <w:t>SERVICE: PSY  PSYCHIATRY</w:t>
      </w:r>
    </w:p>
    <w:p w:rsidR="00554204" w:rsidRPr="0071068F" w:rsidRDefault="00554204" w:rsidP="006A2A21">
      <w:pPr>
        <w:rPr>
          <w:sz w:val="18"/>
          <w:szCs w:val="18"/>
        </w:rPr>
      </w:pPr>
      <w:r w:rsidRPr="0071068F">
        <w:rPr>
          <w:sz w:val="18"/>
          <w:szCs w:val="18"/>
        </w:rPr>
        <w:t xml:space="preserve">TREATING SPECIALTY: </w:t>
      </w:r>
      <w:r w:rsidR="006A2A21" w:rsidRPr="0071068F">
        <w:rPr>
          <w:sz w:val="18"/>
          <w:szCs w:val="18"/>
        </w:rPr>
        <w:t>PSYCH RESID REHAB PROG</w:t>
      </w:r>
    </w:p>
    <w:p w:rsidR="00554204" w:rsidRPr="0071068F" w:rsidRDefault="00554204" w:rsidP="00554204">
      <w:pPr>
        <w:rPr>
          <w:sz w:val="18"/>
          <w:szCs w:val="18"/>
        </w:rPr>
      </w:pPr>
      <w:r w:rsidRPr="0071068F">
        <w:rPr>
          <w:sz w:val="18"/>
          <w:szCs w:val="18"/>
        </w:rPr>
        <w:t>PHYSICAL LOCATION:</w:t>
      </w:r>
    </w:p>
    <w:p w:rsidR="00554204" w:rsidRPr="0071068F" w:rsidRDefault="00554204" w:rsidP="00554204">
      <w:pPr>
        <w:rPr>
          <w:sz w:val="18"/>
          <w:szCs w:val="18"/>
        </w:rPr>
      </w:pPr>
      <w:r w:rsidRPr="0071068F">
        <w:rPr>
          <w:sz w:val="18"/>
          <w:szCs w:val="18"/>
        </w:rPr>
        <w:t>*OKC A:</w:t>
      </w:r>
    </w:p>
    <w:p w:rsidR="00554204" w:rsidRPr="0071068F" w:rsidRDefault="00554204" w:rsidP="00554204">
      <w:pPr>
        <w:rPr>
          <w:sz w:val="18"/>
          <w:szCs w:val="18"/>
        </w:rPr>
      </w:pPr>
      <w:r w:rsidRPr="0071068F">
        <w:rPr>
          <w:sz w:val="18"/>
          <w:szCs w:val="18"/>
        </w:rPr>
        <w:t>*OKC B:</w:t>
      </w:r>
    </w:p>
    <w:p w:rsidR="00554204" w:rsidRPr="0071068F" w:rsidRDefault="00554204" w:rsidP="00554204">
      <w:pPr>
        <w:rPr>
          <w:sz w:val="18"/>
          <w:szCs w:val="18"/>
        </w:rPr>
      </w:pPr>
      <w:r w:rsidRPr="0071068F">
        <w:rPr>
          <w:sz w:val="18"/>
          <w:szCs w:val="18"/>
        </w:rPr>
        <w:t>Select SYNONYM: ZZT</w:t>
      </w:r>
    </w:p>
    <w:p w:rsidR="00554204" w:rsidRPr="0071068F" w:rsidRDefault="00554204" w:rsidP="00554204">
      <w:pPr>
        <w:rPr>
          <w:sz w:val="18"/>
          <w:szCs w:val="18"/>
        </w:rPr>
      </w:pPr>
      <w:r w:rsidRPr="0071068F">
        <w:rPr>
          <w:sz w:val="18"/>
          <w:szCs w:val="18"/>
        </w:rPr>
        <w:t>SPECIAL AMIS STOP:</w:t>
      </w:r>
    </w:p>
    <w:p w:rsidR="00554204" w:rsidRPr="0071068F" w:rsidRDefault="00554204" w:rsidP="00554204">
      <w:pPr>
        <w:rPr>
          <w:sz w:val="18"/>
          <w:szCs w:val="18"/>
        </w:rPr>
      </w:pPr>
      <w:r w:rsidRPr="0071068F">
        <w:rPr>
          <w:sz w:val="18"/>
          <w:szCs w:val="18"/>
        </w:rPr>
        <w:t>CATEGORY OF VISIT:</w:t>
      </w:r>
    </w:p>
    <w:p w:rsidR="00554204" w:rsidRPr="0071068F" w:rsidRDefault="00554204" w:rsidP="00554204">
      <w:pPr>
        <w:rPr>
          <w:sz w:val="18"/>
          <w:szCs w:val="18"/>
        </w:rPr>
      </w:pPr>
      <w:r w:rsidRPr="0071068F">
        <w:rPr>
          <w:sz w:val="18"/>
          <w:szCs w:val="18"/>
        </w:rPr>
        <w:t>DEFAULT PROVIDER:</w:t>
      </w:r>
    </w:p>
    <w:p w:rsidR="00554204" w:rsidRPr="0071068F" w:rsidRDefault="00554204" w:rsidP="00554204">
      <w:pPr>
        <w:rPr>
          <w:sz w:val="18"/>
          <w:szCs w:val="18"/>
        </w:rPr>
      </w:pPr>
      <w:r w:rsidRPr="0071068F">
        <w:rPr>
          <w:sz w:val="18"/>
          <w:szCs w:val="18"/>
        </w:rPr>
        <w:t>Select PROHIBITED TERMINAL:</w:t>
      </w:r>
    </w:p>
    <w:p w:rsidR="00554204" w:rsidRPr="0071068F" w:rsidRDefault="00554204" w:rsidP="00554204">
      <w:pPr>
        <w:rPr>
          <w:sz w:val="18"/>
          <w:szCs w:val="18"/>
        </w:rPr>
      </w:pPr>
      <w:r w:rsidRPr="0071068F">
        <w:rPr>
          <w:sz w:val="18"/>
          <w:szCs w:val="18"/>
        </w:rPr>
        <w:t>AGENCY:</w:t>
      </w:r>
    </w:p>
    <w:p w:rsidR="00554204" w:rsidRPr="0071068F" w:rsidRDefault="00554204" w:rsidP="00554204">
      <w:pPr>
        <w:rPr>
          <w:sz w:val="18"/>
          <w:szCs w:val="18"/>
        </w:rPr>
      </w:pPr>
      <w:r w:rsidRPr="0071068F">
        <w:rPr>
          <w:sz w:val="18"/>
          <w:szCs w:val="18"/>
        </w:rPr>
        <w:t>ASK FOR CHECK IN/OUT TIME:</w:t>
      </w:r>
    </w:p>
    <w:p w:rsidR="00554204" w:rsidRPr="0071068F" w:rsidRDefault="00554204" w:rsidP="00554204">
      <w:pPr>
        <w:rPr>
          <w:sz w:val="18"/>
          <w:szCs w:val="18"/>
        </w:rPr>
      </w:pPr>
      <w:r w:rsidRPr="0071068F">
        <w:rPr>
          <w:sz w:val="18"/>
          <w:szCs w:val="18"/>
        </w:rPr>
        <w:t>*CLINIC SERVICES RESOURCE:</w:t>
      </w:r>
    </w:p>
    <w:p w:rsidR="00554204" w:rsidRPr="0071068F" w:rsidRDefault="00554204" w:rsidP="00554204">
      <w:pPr>
        <w:rPr>
          <w:sz w:val="18"/>
          <w:szCs w:val="18"/>
        </w:rPr>
      </w:pPr>
      <w:r w:rsidRPr="0071068F">
        <w:rPr>
          <w:sz w:val="18"/>
          <w:szCs w:val="18"/>
        </w:rPr>
        <w:t>WORKLOAD VALIDATION AT CHK OUT:</w:t>
      </w:r>
    </w:p>
    <w:p w:rsidR="00554204" w:rsidRPr="0071068F" w:rsidRDefault="00554204" w:rsidP="00554204">
      <w:pPr>
        <w:rPr>
          <w:sz w:val="18"/>
          <w:szCs w:val="18"/>
        </w:rPr>
      </w:pPr>
      <w:r w:rsidRPr="0071068F">
        <w:rPr>
          <w:sz w:val="18"/>
          <w:szCs w:val="18"/>
        </w:rPr>
        <w:t>CLINIC GROUP (REPORTS):</w:t>
      </w:r>
    </w:p>
    <w:p w:rsidR="00554204" w:rsidRPr="0071068F" w:rsidRDefault="00554204" w:rsidP="00554204">
      <w:pPr>
        <w:rPr>
          <w:sz w:val="18"/>
          <w:szCs w:val="18"/>
        </w:rPr>
      </w:pPr>
      <w:r w:rsidRPr="0071068F">
        <w:rPr>
          <w:sz w:val="18"/>
          <w:szCs w:val="18"/>
        </w:rPr>
        <w:t>WARD LOCATION FILE POINTER: ZZTESTWARD</w:t>
      </w:r>
    </w:p>
    <w:p w:rsidR="00554204" w:rsidRPr="0071068F" w:rsidRDefault="00554204" w:rsidP="00554204">
      <w:pPr>
        <w:rPr>
          <w:sz w:val="18"/>
          <w:szCs w:val="18"/>
        </w:rPr>
      </w:pPr>
      <w:r w:rsidRPr="0071068F">
        <w:rPr>
          <w:sz w:val="18"/>
          <w:szCs w:val="18"/>
        </w:rPr>
        <w:t xml:space="preserve">  Are you adding 'ZZTESTWARD' as a new WARD LOCATION (the 1ST)? No// y  (Yes)</w:t>
      </w:r>
    </w:p>
    <w:p w:rsidR="00554204" w:rsidRPr="0071068F" w:rsidRDefault="00554204" w:rsidP="00554204">
      <w:pPr>
        <w:rPr>
          <w:sz w:val="18"/>
          <w:szCs w:val="18"/>
        </w:rPr>
      </w:pPr>
      <w:r w:rsidRPr="0071068F">
        <w:rPr>
          <w:sz w:val="18"/>
          <w:szCs w:val="18"/>
        </w:rPr>
        <w:t xml:space="preserve">   WARD LOCATION HOSPITAL LOCATION FILE POINTER: ZZTESTWARD</w:t>
      </w:r>
    </w:p>
    <w:p w:rsidR="00554204" w:rsidRPr="0071068F" w:rsidRDefault="00554204" w:rsidP="00554204">
      <w:pPr>
        <w:rPr>
          <w:sz w:val="18"/>
          <w:szCs w:val="18"/>
        </w:rPr>
      </w:pPr>
      <w:r w:rsidRPr="0071068F">
        <w:rPr>
          <w:sz w:val="18"/>
          <w:szCs w:val="18"/>
        </w:rPr>
        <w:t xml:space="preserve">   WARD LOCATION G&amp;L ORDER: 97</w:t>
      </w:r>
    </w:p>
    <w:p w:rsidR="00554204" w:rsidRPr="0071068F" w:rsidRDefault="00554204" w:rsidP="00554204">
      <w:pPr>
        <w:rPr>
          <w:sz w:val="18"/>
          <w:szCs w:val="18"/>
        </w:rPr>
      </w:pPr>
      <w:r w:rsidRPr="0071068F">
        <w:rPr>
          <w:sz w:val="18"/>
          <w:szCs w:val="18"/>
        </w:rPr>
        <w:t>PATIENT FRIENDLY NAME:</w:t>
      </w:r>
    </w:p>
    <w:p w:rsidR="00554204" w:rsidRDefault="00554204" w:rsidP="00554204">
      <w:pPr>
        <w:pBdr>
          <w:bottom w:val="single" w:sz="6" w:space="1" w:color="auto"/>
        </w:pBdr>
        <w:rPr>
          <w:sz w:val="18"/>
          <w:szCs w:val="18"/>
        </w:rPr>
      </w:pPr>
      <w:r w:rsidRPr="0071068F">
        <w:rPr>
          <w:sz w:val="18"/>
          <w:szCs w:val="18"/>
        </w:rPr>
        <w:t>DISPLAY CLIN APPT TO PATIENTS?: ^</w:t>
      </w:r>
    </w:p>
    <w:p w:rsidR="006A2A21" w:rsidRDefault="006A2A21" w:rsidP="00554204">
      <w:pPr>
        <w:rPr>
          <w:sz w:val="18"/>
          <w:szCs w:val="18"/>
        </w:rPr>
      </w:pPr>
    </w:p>
    <w:p w:rsidR="00554204" w:rsidRDefault="00554204" w:rsidP="00554204">
      <w:pPr>
        <w:rPr>
          <w:sz w:val="18"/>
          <w:szCs w:val="18"/>
        </w:rPr>
      </w:pPr>
      <w:r>
        <w:rPr>
          <w:sz w:val="18"/>
          <w:szCs w:val="18"/>
        </w:rPr>
        <w:t>Added an associated Nursing Ward:</w:t>
      </w:r>
    </w:p>
    <w:p w:rsidR="006A2A21" w:rsidRDefault="006A2A21" w:rsidP="00554204">
      <w:pPr>
        <w:rPr>
          <w:sz w:val="18"/>
          <w:szCs w:val="18"/>
        </w:rPr>
      </w:pPr>
    </w:p>
    <w:p w:rsidR="00554204" w:rsidRPr="00920C64" w:rsidRDefault="00554204" w:rsidP="00554204">
      <w:pPr>
        <w:rPr>
          <w:sz w:val="18"/>
          <w:szCs w:val="18"/>
        </w:rPr>
      </w:pPr>
      <w:r w:rsidRPr="00920C64">
        <w:rPr>
          <w:sz w:val="18"/>
          <w:szCs w:val="18"/>
        </w:rPr>
        <w:t>Select OPTION NAME: NURSFL-LOC       Nursing Location File, Edit</w:t>
      </w:r>
    </w:p>
    <w:p w:rsidR="00554204" w:rsidRPr="00920C64" w:rsidRDefault="00554204" w:rsidP="00554204">
      <w:pPr>
        <w:rPr>
          <w:sz w:val="18"/>
          <w:szCs w:val="18"/>
        </w:rPr>
      </w:pPr>
      <w:r w:rsidRPr="00920C64">
        <w:rPr>
          <w:sz w:val="18"/>
          <w:szCs w:val="18"/>
        </w:rPr>
        <w:lastRenderedPageBreak/>
        <w:t>Nursing Location File, Edit</w:t>
      </w:r>
    </w:p>
    <w:p w:rsidR="00554204" w:rsidRPr="00920C64" w:rsidRDefault="00554204" w:rsidP="00554204">
      <w:pPr>
        <w:rPr>
          <w:sz w:val="18"/>
          <w:szCs w:val="18"/>
        </w:rPr>
      </w:pPr>
    </w:p>
    <w:p w:rsidR="00554204" w:rsidRPr="00920C64" w:rsidRDefault="00554204" w:rsidP="00554204">
      <w:pPr>
        <w:rPr>
          <w:sz w:val="18"/>
          <w:szCs w:val="18"/>
        </w:rPr>
      </w:pPr>
      <w:r w:rsidRPr="00920C64">
        <w:rPr>
          <w:sz w:val="18"/>
          <w:szCs w:val="18"/>
        </w:rPr>
        <w:t>Select NURSING UNIT NAME: ZZTESTWARD</w:t>
      </w:r>
    </w:p>
    <w:p w:rsidR="00554204" w:rsidRPr="00920C64" w:rsidRDefault="00554204" w:rsidP="00554204">
      <w:pPr>
        <w:rPr>
          <w:sz w:val="18"/>
          <w:szCs w:val="18"/>
        </w:rPr>
      </w:pPr>
      <w:r w:rsidRPr="00920C64">
        <w:rPr>
          <w:sz w:val="18"/>
          <w:szCs w:val="18"/>
        </w:rPr>
        <w:t xml:space="preserve">  Are you adding 'NUR ZZTESTWARD' as a new HOSPITAL LOCATION? No// y  (Yes)  NU</w:t>
      </w:r>
    </w:p>
    <w:p w:rsidR="00554204" w:rsidRPr="00920C64" w:rsidRDefault="00554204" w:rsidP="00554204">
      <w:pPr>
        <w:rPr>
          <w:sz w:val="18"/>
          <w:szCs w:val="18"/>
        </w:rPr>
      </w:pPr>
      <w:r w:rsidRPr="00920C64">
        <w:rPr>
          <w:sz w:val="18"/>
          <w:szCs w:val="18"/>
        </w:rPr>
        <w:t>R ZZTESTWARD</w:t>
      </w:r>
    </w:p>
    <w:p w:rsidR="00554204" w:rsidRPr="00920C64" w:rsidRDefault="00554204" w:rsidP="00554204">
      <w:pPr>
        <w:rPr>
          <w:sz w:val="18"/>
          <w:szCs w:val="18"/>
        </w:rPr>
      </w:pPr>
      <w:r w:rsidRPr="00920C64">
        <w:rPr>
          <w:sz w:val="18"/>
          <w:szCs w:val="18"/>
        </w:rPr>
        <w:t xml:space="preserve">  Are you adding 'ZZTESTWARD' as a new NURS LOCATION (the 1ST)? No// y  (Yes)</w:t>
      </w:r>
    </w:p>
    <w:p w:rsidR="00554204" w:rsidRPr="00920C64" w:rsidRDefault="00554204" w:rsidP="00554204">
      <w:pPr>
        <w:rPr>
          <w:sz w:val="18"/>
          <w:szCs w:val="18"/>
        </w:rPr>
      </w:pPr>
      <w:r w:rsidRPr="00920C64">
        <w:rPr>
          <w:sz w:val="18"/>
          <w:szCs w:val="18"/>
        </w:rPr>
        <w:t>NAME: ZZTESTWARD//</w:t>
      </w:r>
    </w:p>
    <w:p w:rsidR="00554204" w:rsidRPr="00920C64" w:rsidRDefault="00554204" w:rsidP="00554204">
      <w:pPr>
        <w:rPr>
          <w:sz w:val="18"/>
          <w:szCs w:val="18"/>
        </w:rPr>
      </w:pPr>
      <w:r w:rsidRPr="00920C64">
        <w:rPr>
          <w:sz w:val="18"/>
          <w:szCs w:val="18"/>
        </w:rPr>
        <w:t>HOSPITAL LOCATION INSTITUTION: VOE OFFICE INSTITUTION</w:t>
      </w:r>
    </w:p>
    <w:p w:rsidR="00554204" w:rsidRPr="00920C64" w:rsidRDefault="00554204" w:rsidP="00554204">
      <w:pPr>
        <w:rPr>
          <w:sz w:val="18"/>
          <w:szCs w:val="18"/>
        </w:rPr>
      </w:pPr>
      <w:r w:rsidRPr="00920C64">
        <w:rPr>
          <w:sz w:val="18"/>
          <w:szCs w:val="18"/>
        </w:rPr>
        <w:t xml:space="preserve">         //</w:t>
      </w:r>
    </w:p>
    <w:p w:rsidR="00554204" w:rsidRPr="00920C64" w:rsidRDefault="00554204" w:rsidP="00554204">
      <w:pPr>
        <w:rPr>
          <w:sz w:val="18"/>
          <w:szCs w:val="18"/>
        </w:rPr>
      </w:pPr>
      <w:r w:rsidRPr="00920C64">
        <w:rPr>
          <w:sz w:val="18"/>
          <w:szCs w:val="18"/>
        </w:rPr>
        <w:t>PATIENT CARE STATUS: A  ACTIVE</w:t>
      </w:r>
    </w:p>
    <w:p w:rsidR="00554204" w:rsidRPr="00920C64" w:rsidRDefault="00554204" w:rsidP="00554204">
      <w:pPr>
        <w:rPr>
          <w:sz w:val="18"/>
          <w:szCs w:val="18"/>
        </w:rPr>
      </w:pPr>
      <w:r w:rsidRPr="00920C64">
        <w:rPr>
          <w:sz w:val="18"/>
          <w:szCs w:val="18"/>
        </w:rPr>
        <w:t>WARD STATUS: A  ACTIVE</w:t>
      </w:r>
    </w:p>
    <w:p w:rsidR="00554204" w:rsidRPr="00920C64" w:rsidRDefault="00554204" w:rsidP="00554204">
      <w:pPr>
        <w:rPr>
          <w:sz w:val="18"/>
          <w:szCs w:val="18"/>
        </w:rPr>
      </w:pPr>
    </w:p>
    <w:p w:rsidR="00554204" w:rsidRPr="00920C64" w:rsidRDefault="00554204" w:rsidP="00554204">
      <w:pPr>
        <w:rPr>
          <w:sz w:val="18"/>
          <w:szCs w:val="18"/>
        </w:rPr>
      </w:pPr>
      <w:r w:rsidRPr="00920C64">
        <w:rPr>
          <w:sz w:val="18"/>
          <w:szCs w:val="18"/>
        </w:rPr>
        <w:t>There are no MAS wards associated with this Nursing unit.</w:t>
      </w:r>
    </w:p>
    <w:p w:rsidR="00554204" w:rsidRPr="00920C64" w:rsidRDefault="00554204" w:rsidP="00554204">
      <w:pPr>
        <w:rPr>
          <w:sz w:val="18"/>
          <w:szCs w:val="18"/>
        </w:rPr>
      </w:pPr>
      <w:r w:rsidRPr="00920C64">
        <w:rPr>
          <w:sz w:val="18"/>
          <w:szCs w:val="18"/>
        </w:rPr>
        <w:t>Would you like to (A)dd new MAS wards or (B)ypass</w:t>
      </w:r>
    </w:p>
    <w:p w:rsidR="00554204" w:rsidRPr="00920C64" w:rsidRDefault="00554204" w:rsidP="00554204">
      <w:pPr>
        <w:rPr>
          <w:sz w:val="18"/>
          <w:szCs w:val="18"/>
        </w:rPr>
      </w:pPr>
      <w:r w:rsidRPr="00920C64">
        <w:rPr>
          <w:sz w:val="18"/>
          <w:szCs w:val="18"/>
        </w:rPr>
        <w:t>this prompt (A/B): A// B  BYPASS PROMPT</w:t>
      </w:r>
    </w:p>
    <w:p w:rsidR="00554204" w:rsidRPr="00920C64" w:rsidRDefault="00554204" w:rsidP="00554204">
      <w:pPr>
        <w:rPr>
          <w:sz w:val="18"/>
          <w:szCs w:val="18"/>
        </w:rPr>
      </w:pPr>
    </w:p>
    <w:p w:rsidR="00554204" w:rsidRPr="00920C64" w:rsidRDefault="00554204" w:rsidP="00554204">
      <w:pPr>
        <w:rPr>
          <w:sz w:val="18"/>
          <w:szCs w:val="18"/>
        </w:rPr>
      </w:pPr>
    </w:p>
    <w:p w:rsidR="00554204" w:rsidRPr="00920C64" w:rsidRDefault="00554204" w:rsidP="00554204">
      <w:pPr>
        <w:rPr>
          <w:sz w:val="18"/>
          <w:szCs w:val="18"/>
        </w:rPr>
      </w:pPr>
      <w:r w:rsidRPr="00920C64">
        <w:rPr>
          <w:sz w:val="18"/>
          <w:szCs w:val="18"/>
        </w:rPr>
        <w:t>There are no AMIS bed sections associated with this Nursing unit.</w:t>
      </w:r>
    </w:p>
    <w:p w:rsidR="00554204" w:rsidRPr="00920C64" w:rsidRDefault="00554204" w:rsidP="00554204">
      <w:pPr>
        <w:rPr>
          <w:sz w:val="18"/>
          <w:szCs w:val="18"/>
        </w:rPr>
      </w:pPr>
      <w:r w:rsidRPr="00920C64">
        <w:rPr>
          <w:sz w:val="18"/>
          <w:szCs w:val="18"/>
        </w:rPr>
        <w:t>Would you like to (A)dd new AMIS bed sections or (B)ypass</w:t>
      </w:r>
    </w:p>
    <w:p w:rsidR="00554204" w:rsidRPr="00920C64" w:rsidRDefault="00554204" w:rsidP="00554204">
      <w:pPr>
        <w:rPr>
          <w:sz w:val="18"/>
          <w:szCs w:val="18"/>
        </w:rPr>
      </w:pPr>
      <w:r w:rsidRPr="00920C64">
        <w:rPr>
          <w:sz w:val="18"/>
          <w:szCs w:val="18"/>
        </w:rPr>
        <w:t>this prompt (A/B): A// B  BYPASS PROMPT</w:t>
      </w:r>
    </w:p>
    <w:p w:rsidR="00554204" w:rsidRPr="00920C64" w:rsidRDefault="00554204" w:rsidP="00554204">
      <w:pPr>
        <w:rPr>
          <w:sz w:val="18"/>
          <w:szCs w:val="18"/>
        </w:rPr>
      </w:pPr>
    </w:p>
    <w:p w:rsidR="00554204" w:rsidRPr="00920C64" w:rsidRDefault="00554204" w:rsidP="00554204">
      <w:pPr>
        <w:rPr>
          <w:sz w:val="18"/>
          <w:szCs w:val="18"/>
        </w:rPr>
      </w:pPr>
    </w:p>
    <w:p w:rsidR="00554204" w:rsidRPr="00920C64" w:rsidRDefault="00554204" w:rsidP="00554204">
      <w:pPr>
        <w:rPr>
          <w:sz w:val="18"/>
          <w:szCs w:val="18"/>
        </w:rPr>
      </w:pPr>
      <w:r w:rsidRPr="00920C64">
        <w:rPr>
          <w:sz w:val="18"/>
          <w:szCs w:val="18"/>
        </w:rPr>
        <w:t>CARE SETTING: ?</w:t>
      </w:r>
    </w:p>
    <w:p w:rsidR="00554204" w:rsidRPr="00920C64" w:rsidRDefault="00554204" w:rsidP="00554204">
      <w:pPr>
        <w:rPr>
          <w:sz w:val="18"/>
          <w:szCs w:val="18"/>
        </w:rPr>
      </w:pPr>
      <w:r w:rsidRPr="00920C64">
        <w:rPr>
          <w:sz w:val="18"/>
          <w:szCs w:val="18"/>
        </w:rPr>
        <w:t xml:space="preserve">     Enter an "I" if this is an inpatient location or an "O" for other.</w:t>
      </w:r>
    </w:p>
    <w:p w:rsidR="00554204" w:rsidRPr="00920C64" w:rsidRDefault="00554204" w:rsidP="00554204">
      <w:pPr>
        <w:rPr>
          <w:sz w:val="18"/>
          <w:szCs w:val="18"/>
        </w:rPr>
      </w:pPr>
      <w:r w:rsidRPr="00920C64">
        <w:rPr>
          <w:sz w:val="18"/>
          <w:szCs w:val="18"/>
        </w:rPr>
        <w:t xml:space="preserve">     Choose from:</w:t>
      </w:r>
    </w:p>
    <w:p w:rsidR="00554204" w:rsidRPr="00920C64" w:rsidRDefault="00554204" w:rsidP="00554204">
      <w:pPr>
        <w:rPr>
          <w:sz w:val="18"/>
          <w:szCs w:val="18"/>
        </w:rPr>
      </w:pPr>
      <w:r w:rsidRPr="00920C64">
        <w:rPr>
          <w:sz w:val="18"/>
          <w:szCs w:val="18"/>
        </w:rPr>
        <w:t xml:space="preserve">       I        Inpatient</w:t>
      </w:r>
    </w:p>
    <w:p w:rsidR="00554204" w:rsidRPr="00920C64" w:rsidRDefault="00554204" w:rsidP="00554204">
      <w:pPr>
        <w:rPr>
          <w:sz w:val="18"/>
          <w:szCs w:val="18"/>
        </w:rPr>
      </w:pPr>
      <w:r w:rsidRPr="00920C64">
        <w:rPr>
          <w:sz w:val="18"/>
          <w:szCs w:val="18"/>
        </w:rPr>
        <w:t xml:space="preserve">       O        Other</w:t>
      </w:r>
    </w:p>
    <w:p w:rsidR="00554204" w:rsidRPr="00920C64" w:rsidRDefault="00554204" w:rsidP="00554204">
      <w:pPr>
        <w:rPr>
          <w:sz w:val="18"/>
          <w:szCs w:val="18"/>
        </w:rPr>
      </w:pPr>
      <w:r w:rsidRPr="00920C64">
        <w:rPr>
          <w:sz w:val="18"/>
          <w:szCs w:val="18"/>
        </w:rPr>
        <w:t>CARE SETTING: I  Inpatient</w:t>
      </w:r>
    </w:p>
    <w:p w:rsidR="00554204" w:rsidRPr="00920C64" w:rsidRDefault="00554204" w:rsidP="00554204">
      <w:pPr>
        <w:rPr>
          <w:sz w:val="18"/>
          <w:szCs w:val="18"/>
        </w:rPr>
      </w:pPr>
      <w:r w:rsidRPr="00920C64">
        <w:rPr>
          <w:sz w:val="18"/>
          <w:szCs w:val="18"/>
        </w:rPr>
        <w:t xml:space="preserve">UNIT TYPE: </w:t>
      </w:r>
      <w:r w:rsidR="006A2A21" w:rsidRPr="00920C64">
        <w:rPr>
          <w:sz w:val="18"/>
          <w:szCs w:val="18"/>
        </w:rPr>
        <w:t>MENTAL HEALTH ACUTE</w:t>
      </w:r>
    </w:p>
    <w:p w:rsidR="00554204" w:rsidRPr="00920C64" w:rsidRDefault="00554204" w:rsidP="00554204">
      <w:pPr>
        <w:rPr>
          <w:sz w:val="18"/>
          <w:szCs w:val="18"/>
        </w:rPr>
      </w:pPr>
      <w:r w:rsidRPr="00920C64">
        <w:rPr>
          <w:sz w:val="18"/>
          <w:szCs w:val="18"/>
        </w:rPr>
        <w:t>INPATIENT DSS DEPARTMENT:</w:t>
      </w:r>
    </w:p>
    <w:p w:rsidR="00554204" w:rsidRPr="00920C64" w:rsidRDefault="00554204" w:rsidP="00554204">
      <w:pPr>
        <w:rPr>
          <w:sz w:val="18"/>
          <w:szCs w:val="18"/>
        </w:rPr>
      </w:pPr>
      <w:r w:rsidRPr="00920C64">
        <w:rPr>
          <w:sz w:val="18"/>
          <w:szCs w:val="18"/>
        </w:rPr>
        <w:t>PROFESSIONAL PERCENTAGE:</w:t>
      </w:r>
    </w:p>
    <w:p w:rsidR="00554204" w:rsidRPr="00920C64" w:rsidRDefault="00554204" w:rsidP="00554204">
      <w:pPr>
        <w:rPr>
          <w:sz w:val="18"/>
          <w:szCs w:val="18"/>
        </w:rPr>
      </w:pPr>
      <w:r w:rsidRPr="00920C64">
        <w:rPr>
          <w:sz w:val="18"/>
          <w:szCs w:val="18"/>
        </w:rPr>
        <w:t>UNIT EXPERIENCE:</w:t>
      </w:r>
    </w:p>
    <w:p w:rsidR="00554204" w:rsidRPr="00920C64" w:rsidRDefault="00554204" w:rsidP="00554204">
      <w:pPr>
        <w:rPr>
          <w:sz w:val="18"/>
          <w:szCs w:val="18"/>
        </w:rPr>
      </w:pPr>
      <w:r w:rsidRPr="00920C64">
        <w:rPr>
          <w:sz w:val="18"/>
          <w:szCs w:val="18"/>
        </w:rPr>
        <w:t>Select POC DATA ENTRY PERSONNEL:</w:t>
      </w:r>
    </w:p>
    <w:p w:rsidR="00554204" w:rsidRPr="00920C64" w:rsidRDefault="00554204" w:rsidP="00554204">
      <w:pPr>
        <w:rPr>
          <w:sz w:val="18"/>
          <w:szCs w:val="18"/>
        </w:rPr>
      </w:pPr>
      <w:r w:rsidRPr="00920C64">
        <w:rPr>
          <w:sz w:val="18"/>
          <w:szCs w:val="18"/>
        </w:rPr>
        <w:t>Select POC DATA APPROVAL PERSONNEL:</w:t>
      </w:r>
    </w:p>
    <w:p w:rsidR="00554204" w:rsidRDefault="00554204" w:rsidP="00554204">
      <w:pPr>
        <w:pBdr>
          <w:bottom w:val="single" w:sz="6" w:space="1" w:color="auto"/>
        </w:pBdr>
        <w:rPr>
          <w:sz w:val="18"/>
          <w:szCs w:val="18"/>
        </w:rPr>
      </w:pPr>
      <w:r w:rsidRPr="00920C64">
        <w:rPr>
          <w:sz w:val="18"/>
          <w:szCs w:val="18"/>
        </w:rPr>
        <w:t>Select SERVICE POSITION:</w:t>
      </w:r>
    </w:p>
    <w:p w:rsidR="00554204" w:rsidRDefault="00554204" w:rsidP="00554204">
      <w:pPr>
        <w:rPr>
          <w:sz w:val="18"/>
          <w:szCs w:val="18"/>
        </w:rPr>
      </w:pPr>
    </w:p>
    <w:p w:rsidR="00554204" w:rsidRDefault="00554204" w:rsidP="00554204">
      <w:pPr>
        <w:rPr>
          <w:sz w:val="18"/>
          <w:szCs w:val="18"/>
        </w:rPr>
      </w:pPr>
      <w:r>
        <w:rPr>
          <w:sz w:val="18"/>
          <w:szCs w:val="18"/>
        </w:rPr>
        <w:t>Added a bed to the newly created ward:</w:t>
      </w:r>
    </w:p>
    <w:p w:rsidR="006A2A21" w:rsidRDefault="006A2A21" w:rsidP="00554204">
      <w:pPr>
        <w:rPr>
          <w:sz w:val="18"/>
          <w:szCs w:val="18"/>
        </w:rPr>
      </w:pPr>
    </w:p>
    <w:p w:rsidR="00554204" w:rsidRPr="003057B4" w:rsidRDefault="00554204" w:rsidP="00554204">
      <w:pPr>
        <w:rPr>
          <w:sz w:val="18"/>
          <w:szCs w:val="18"/>
        </w:rPr>
      </w:pPr>
      <w:r w:rsidRPr="003057B4">
        <w:rPr>
          <w:sz w:val="18"/>
          <w:szCs w:val="18"/>
        </w:rPr>
        <w:t>INPUT TO WHAT FILE: HOSPITAL LOCATION// room-b</w:t>
      </w:r>
    </w:p>
    <w:p w:rsidR="00554204" w:rsidRPr="003057B4" w:rsidRDefault="00554204" w:rsidP="00554204">
      <w:pPr>
        <w:rPr>
          <w:sz w:val="18"/>
          <w:szCs w:val="18"/>
        </w:rPr>
      </w:pPr>
      <w:r w:rsidRPr="003057B4">
        <w:rPr>
          <w:sz w:val="18"/>
          <w:szCs w:val="18"/>
        </w:rPr>
        <w:t xml:space="preserve">     1   ROOM-BED                         (0 entries)</w:t>
      </w:r>
    </w:p>
    <w:p w:rsidR="00554204" w:rsidRPr="003057B4" w:rsidRDefault="00554204" w:rsidP="00554204">
      <w:pPr>
        <w:rPr>
          <w:sz w:val="18"/>
          <w:szCs w:val="18"/>
        </w:rPr>
      </w:pPr>
      <w:r w:rsidRPr="003057B4">
        <w:rPr>
          <w:sz w:val="18"/>
          <w:szCs w:val="18"/>
        </w:rPr>
        <w:t xml:space="preserve">     2   ROOM-BED DESCRIPTION             (0 entries)</w:t>
      </w:r>
    </w:p>
    <w:p w:rsidR="00554204" w:rsidRPr="003057B4" w:rsidRDefault="00554204" w:rsidP="00554204">
      <w:pPr>
        <w:rPr>
          <w:sz w:val="18"/>
          <w:szCs w:val="18"/>
        </w:rPr>
      </w:pPr>
      <w:r w:rsidRPr="003057B4">
        <w:rPr>
          <w:sz w:val="18"/>
          <w:szCs w:val="18"/>
        </w:rPr>
        <w:t>CHOOSE 1-2: 1  ROOM-BED                   (0 entries)</w:t>
      </w:r>
    </w:p>
    <w:p w:rsidR="00554204" w:rsidRPr="003057B4" w:rsidRDefault="00554204" w:rsidP="00554204">
      <w:pPr>
        <w:rPr>
          <w:sz w:val="18"/>
          <w:szCs w:val="18"/>
        </w:rPr>
      </w:pPr>
      <w:r w:rsidRPr="003057B4">
        <w:rPr>
          <w:sz w:val="18"/>
          <w:szCs w:val="18"/>
        </w:rPr>
        <w:t>EDIT WHICH FIELD: ALL//</w:t>
      </w:r>
    </w:p>
    <w:p w:rsidR="00554204" w:rsidRPr="003057B4" w:rsidRDefault="00554204" w:rsidP="00554204">
      <w:pPr>
        <w:rPr>
          <w:sz w:val="18"/>
          <w:szCs w:val="18"/>
        </w:rPr>
      </w:pPr>
    </w:p>
    <w:p w:rsidR="00554204" w:rsidRPr="003057B4" w:rsidRDefault="00554204" w:rsidP="00554204">
      <w:pPr>
        <w:rPr>
          <w:sz w:val="18"/>
          <w:szCs w:val="18"/>
        </w:rPr>
      </w:pPr>
    </w:p>
    <w:p w:rsidR="00554204" w:rsidRPr="003057B4" w:rsidRDefault="00554204" w:rsidP="00554204">
      <w:pPr>
        <w:rPr>
          <w:sz w:val="18"/>
          <w:szCs w:val="18"/>
        </w:rPr>
      </w:pPr>
      <w:r w:rsidRPr="003057B4">
        <w:rPr>
          <w:sz w:val="18"/>
          <w:szCs w:val="18"/>
        </w:rPr>
        <w:t>Select ROOM-BED NAME: ZZT-40-01</w:t>
      </w:r>
    </w:p>
    <w:p w:rsidR="00554204" w:rsidRPr="003057B4" w:rsidRDefault="00554204" w:rsidP="00554204">
      <w:pPr>
        <w:rPr>
          <w:sz w:val="18"/>
          <w:szCs w:val="18"/>
        </w:rPr>
      </w:pPr>
      <w:r w:rsidRPr="003057B4">
        <w:rPr>
          <w:sz w:val="18"/>
          <w:szCs w:val="18"/>
        </w:rPr>
        <w:t xml:space="preserve">  Are you adding 'ZZT-40-01' as a new ROOM-BED (the 1ST)? No// y  (Yes)</w:t>
      </w:r>
    </w:p>
    <w:p w:rsidR="00554204" w:rsidRPr="003057B4" w:rsidRDefault="00554204" w:rsidP="00554204">
      <w:pPr>
        <w:rPr>
          <w:sz w:val="18"/>
          <w:szCs w:val="18"/>
        </w:rPr>
      </w:pPr>
      <w:r w:rsidRPr="003057B4">
        <w:rPr>
          <w:sz w:val="18"/>
          <w:szCs w:val="18"/>
        </w:rPr>
        <w:t>DESCRIPTION: SEMI-PRIVATE</w:t>
      </w:r>
    </w:p>
    <w:p w:rsidR="00554204" w:rsidRPr="003057B4" w:rsidRDefault="00554204" w:rsidP="00554204">
      <w:pPr>
        <w:rPr>
          <w:sz w:val="18"/>
          <w:szCs w:val="18"/>
        </w:rPr>
      </w:pPr>
      <w:r w:rsidRPr="003057B4">
        <w:rPr>
          <w:sz w:val="18"/>
          <w:szCs w:val="18"/>
        </w:rPr>
        <w:t xml:space="preserve">  Are you adding 'SEMI-PRIVATE' as</w:t>
      </w:r>
    </w:p>
    <w:p w:rsidR="00554204" w:rsidRPr="003057B4" w:rsidRDefault="00554204" w:rsidP="00554204">
      <w:pPr>
        <w:rPr>
          <w:sz w:val="18"/>
          <w:szCs w:val="18"/>
        </w:rPr>
      </w:pPr>
      <w:r w:rsidRPr="003057B4">
        <w:rPr>
          <w:sz w:val="18"/>
          <w:szCs w:val="18"/>
        </w:rPr>
        <w:t xml:space="preserve">    a new ROOM-BED DESCRIPTION (the 1ST)? No// y  (Yes)</w:t>
      </w:r>
    </w:p>
    <w:p w:rsidR="00554204" w:rsidRPr="003057B4" w:rsidRDefault="00554204" w:rsidP="00554204">
      <w:pPr>
        <w:rPr>
          <w:sz w:val="18"/>
          <w:szCs w:val="18"/>
        </w:rPr>
      </w:pPr>
      <w:r w:rsidRPr="003057B4">
        <w:rPr>
          <w:sz w:val="18"/>
          <w:szCs w:val="18"/>
        </w:rPr>
        <w:t>Select WARD(S) WHICH CAN ASSIGN: ZZTESTWARD</w:t>
      </w:r>
    </w:p>
    <w:p w:rsidR="00554204" w:rsidRPr="003057B4" w:rsidRDefault="00554204" w:rsidP="00554204">
      <w:pPr>
        <w:rPr>
          <w:sz w:val="18"/>
          <w:szCs w:val="18"/>
        </w:rPr>
      </w:pPr>
      <w:r w:rsidRPr="003057B4">
        <w:rPr>
          <w:sz w:val="18"/>
          <w:szCs w:val="18"/>
        </w:rPr>
        <w:t xml:space="preserve">  Are you adding 'ZZTESTWARD' as</w:t>
      </w:r>
    </w:p>
    <w:p w:rsidR="00554204" w:rsidRPr="003057B4" w:rsidRDefault="00554204" w:rsidP="00554204">
      <w:pPr>
        <w:rPr>
          <w:sz w:val="18"/>
          <w:szCs w:val="18"/>
        </w:rPr>
      </w:pPr>
      <w:r w:rsidRPr="003057B4">
        <w:rPr>
          <w:sz w:val="18"/>
          <w:szCs w:val="18"/>
        </w:rPr>
        <w:lastRenderedPageBreak/>
        <w:t xml:space="preserve">    a new WARD(S) WHICH CAN ASSIGN (the 1ST for this ROOM-BED)? No// y  (Yes)</w:t>
      </w:r>
    </w:p>
    <w:p w:rsidR="00554204" w:rsidRPr="003057B4" w:rsidRDefault="00554204" w:rsidP="00554204">
      <w:pPr>
        <w:rPr>
          <w:sz w:val="18"/>
          <w:szCs w:val="18"/>
        </w:rPr>
      </w:pPr>
      <w:r w:rsidRPr="003057B4">
        <w:rPr>
          <w:sz w:val="18"/>
          <w:szCs w:val="18"/>
        </w:rPr>
        <w:t>Select WARD(S) WHICH CAN ASSIGN:</w:t>
      </w:r>
    </w:p>
    <w:p w:rsidR="00554204" w:rsidRDefault="00554204" w:rsidP="00554204">
      <w:pPr>
        <w:pBdr>
          <w:bottom w:val="single" w:sz="6" w:space="1" w:color="auto"/>
        </w:pBdr>
        <w:rPr>
          <w:sz w:val="18"/>
          <w:szCs w:val="18"/>
        </w:rPr>
      </w:pPr>
      <w:r w:rsidRPr="003057B4">
        <w:rPr>
          <w:sz w:val="18"/>
          <w:szCs w:val="18"/>
        </w:rPr>
        <w:t>Select OUT-OF-SERVICE DATE:</w:t>
      </w:r>
    </w:p>
    <w:p w:rsidR="006A2A21" w:rsidRDefault="006A2A21" w:rsidP="006A2A21">
      <w:pPr>
        <w:rPr>
          <w:sz w:val="18"/>
          <w:szCs w:val="18"/>
        </w:rPr>
      </w:pPr>
    </w:p>
    <w:p w:rsidR="006A2A21" w:rsidRDefault="006A2A21" w:rsidP="006A2A21">
      <w:pPr>
        <w:rPr>
          <w:sz w:val="18"/>
          <w:szCs w:val="18"/>
        </w:rPr>
      </w:pPr>
      <w:r>
        <w:rPr>
          <w:sz w:val="18"/>
          <w:szCs w:val="18"/>
        </w:rPr>
        <w:t>Changed the Medical Center to allow inpatient wards:</w:t>
      </w:r>
    </w:p>
    <w:p w:rsidR="006A2A21" w:rsidRDefault="006A2A21" w:rsidP="006A2A21">
      <w:pPr>
        <w:rPr>
          <w:sz w:val="18"/>
          <w:szCs w:val="18"/>
        </w:rPr>
      </w:pPr>
    </w:p>
    <w:p w:rsidR="006A2A21" w:rsidRPr="00394A51" w:rsidRDefault="006A2A21" w:rsidP="006A2A21">
      <w:pPr>
        <w:rPr>
          <w:sz w:val="18"/>
          <w:szCs w:val="18"/>
        </w:rPr>
      </w:pPr>
      <w:r w:rsidRPr="00394A51">
        <w:rPr>
          <w:sz w:val="18"/>
          <w:szCs w:val="18"/>
        </w:rPr>
        <w:t>Select MEDICAL CENTER DIVISION NAME: EHR OFFICE       050</w:t>
      </w:r>
    </w:p>
    <w:p w:rsidR="006A2A21" w:rsidRPr="00394A51" w:rsidRDefault="006A2A21" w:rsidP="006A2A21">
      <w:pPr>
        <w:rPr>
          <w:sz w:val="18"/>
          <w:szCs w:val="18"/>
        </w:rPr>
      </w:pPr>
      <w:r w:rsidRPr="00394A51">
        <w:rPr>
          <w:sz w:val="18"/>
          <w:szCs w:val="18"/>
        </w:rPr>
        <w:t>OUTPATIENT ONLY: OUTPATIENT ONLY// ??</w:t>
      </w:r>
    </w:p>
    <w:p w:rsidR="006A2A21" w:rsidRPr="00394A51" w:rsidRDefault="006A2A21" w:rsidP="006A2A21">
      <w:pPr>
        <w:rPr>
          <w:sz w:val="18"/>
          <w:szCs w:val="18"/>
        </w:rPr>
      </w:pPr>
      <w:r w:rsidRPr="00394A51">
        <w:rPr>
          <w:sz w:val="18"/>
          <w:szCs w:val="18"/>
        </w:rPr>
        <w:t xml:space="preserve">        Enter yes if this division has only outpatient medical services (no</w:t>
      </w:r>
    </w:p>
    <w:p w:rsidR="006A2A21" w:rsidRPr="00394A51" w:rsidRDefault="006A2A21" w:rsidP="006A2A21">
      <w:pPr>
        <w:rPr>
          <w:sz w:val="18"/>
          <w:szCs w:val="18"/>
        </w:rPr>
      </w:pPr>
      <w:r w:rsidRPr="00394A51">
        <w:rPr>
          <w:sz w:val="18"/>
          <w:szCs w:val="18"/>
        </w:rPr>
        <w:t xml:space="preserve">        inpatient wards).</w:t>
      </w:r>
    </w:p>
    <w:p w:rsidR="006A2A21" w:rsidRPr="00394A51" w:rsidRDefault="006A2A21" w:rsidP="006A2A21">
      <w:pPr>
        <w:rPr>
          <w:sz w:val="18"/>
          <w:szCs w:val="18"/>
        </w:rPr>
      </w:pPr>
    </w:p>
    <w:p w:rsidR="006A2A21" w:rsidRPr="00394A51" w:rsidRDefault="006A2A21" w:rsidP="006A2A21">
      <w:pPr>
        <w:rPr>
          <w:sz w:val="18"/>
          <w:szCs w:val="18"/>
        </w:rPr>
      </w:pPr>
      <w:r w:rsidRPr="00394A51">
        <w:rPr>
          <w:sz w:val="18"/>
          <w:szCs w:val="18"/>
        </w:rPr>
        <w:t xml:space="preserve">     Choose from:</w:t>
      </w:r>
    </w:p>
    <w:p w:rsidR="006A2A21" w:rsidRPr="00394A51" w:rsidRDefault="006A2A21" w:rsidP="006A2A21">
      <w:pPr>
        <w:rPr>
          <w:sz w:val="18"/>
          <w:szCs w:val="18"/>
        </w:rPr>
      </w:pPr>
      <w:r w:rsidRPr="00394A51">
        <w:rPr>
          <w:sz w:val="18"/>
          <w:szCs w:val="18"/>
        </w:rPr>
        <w:t xml:space="preserve">       1        OUTPATIENT ONLY</w:t>
      </w:r>
    </w:p>
    <w:p w:rsidR="006A2A21" w:rsidRPr="00394A51" w:rsidRDefault="006A2A21" w:rsidP="006A2A21">
      <w:pPr>
        <w:rPr>
          <w:sz w:val="18"/>
          <w:szCs w:val="18"/>
        </w:rPr>
      </w:pPr>
      <w:r w:rsidRPr="00394A51">
        <w:rPr>
          <w:sz w:val="18"/>
          <w:szCs w:val="18"/>
        </w:rPr>
        <w:t>OUTPATIENT ONLY: OUTPATIENT ONLY// @</w:t>
      </w:r>
    </w:p>
    <w:p w:rsidR="006A2A21" w:rsidRDefault="006A2A21" w:rsidP="006A2A21">
      <w:pPr>
        <w:pBdr>
          <w:bottom w:val="single" w:sz="6" w:space="1" w:color="auto"/>
        </w:pBdr>
        <w:rPr>
          <w:sz w:val="18"/>
          <w:szCs w:val="18"/>
        </w:rPr>
      </w:pPr>
      <w:r w:rsidRPr="00394A51">
        <w:rPr>
          <w:sz w:val="18"/>
          <w:szCs w:val="18"/>
        </w:rPr>
        <w:t xml:space="preserve">   SURE YOU WANT TO DELETE? y  (Yes)</w:t>
      </w:r>
    </w:p>
    <w:p w:rsidR="006A2A21" w:rsidRDefault="006A2A21" w:rsidP="00554204">
      <w:pPr>
        <w:pBdr>
          <w:bottom w:val="single" w:sz="6" w:space="1" w:color="auto"/>
        </w:pBdr>
        <w:rPr>
          <w:sz w:val="18"/>
          <w:szCs w:val="18"/>
        </w:rPr>
      </w:pPr>
    </w:p>
    <w:p w:rsidR="006A2A21" w:rsidRDefault="006A2A21" w:rsidP="00554204">
      <w:pPr>
        <w:pBdr>
          <w:bottom w:val="single" w:sz="6" w:space="1" w:color="auto"/>
        </w:pBdr>
        <w:rPr>
          <w:sz w:val="18"/>
          <w:szCs w:val="18"/>
        </w:rPr>
      </w:pPr>
    </w:p>
    <w:p w:rsidR="00554204" w:rsidRDefault="00554204" w:rsidP="00554204">
      <w:pPr>
        <w:rPr>
          <w:sz w:val="18"/>
          <w:szCs w:val="18"/>
        </w:rPr>
      </w:pPr>
    </w:p>
    <w:p w:rsidR="00554204" w:rsidRDefault="00554204" w:rsidP="00554204">
      <w:pPr>
        <w:rPr>
          <w:sz w:val="18"/>
          <w:szCs w:val="18"/>
        </w:rPr>
      </w:pPr>
      <w:r>
        <w:rPr>
          <w:sz w:val="18"/>
          <w:szCs w:val="18"/>
        </w:rPr>
        <w:t>Added more data for WARD LOCATION:</w:t>
      </w:r>
    </w:p>
    <w:p w:rsidR="00554204" w:rsidRPr="00A6673F" w:rsidRDefault="00554204" w:rsidP="00554204">
      <w:pPr>
        <w:rPr>
          <w:sz w:val="18"/>
          <w:szCs w:val="18"/>
        </w:rPr>
      </w:pPr>
      <w:r w:rsidRPr="00A6673F">
        <w:rPr>
          <w:sz w:val="18"/>
          <w:szCs w:val="18"/>
        </w:rPr>
        <w:t>INPUT TO WHAT FILE: ROOM-BED// WARD LOCATION    (1 entry)</w:t>
      </w:r>
    </w:p>
    <w:p w:rsidR="00554204" w:rsidRPr="00A6673F" w:rsidRDefault="00554204" w:rsidP="00554204">
      <w:pPr>
        <w:rPr>
          <w:sz w:val="18"/>
          <w:szCs w:val="18"/>
        </w:rPr>
      </w:pPr>
      <w:r w:rsidRPr="00A6673F">
        <w:rPr>
          <w:sz w:val="18"/>
          <w:szCs w:val="18"/>
        </w:rPr>
        <w:t>EDIT WHICH FIELD: ALL//</w:t>
      </w:r>
    </w:p>
    <w:p w:rsidR="00554204" w:rsidRPr="00A6673F" w:rsidRDefault="00554204" w:rsidP="00554204">
      <w:pPr>
        <w:rPr>
          <w:sz w:val="18"/>
          <w:szCs w:val="18"/>
        </w:rPr>
      </w:pPr>
    </w:p>
    <w:p w:rsidR="00554204" w:rsidRPr="00A6673F" w:rsidRDefault="00554204" w:rsidP="00554204">
      <w:pPr>
        <w:rPr>
          <w:sz w:val="18"/>
          <w:szCs w:val="18"/>
        </w:rPr>
      </w:pPr>
      <w:r w:rsidRPr="00A6673F">
        <w:rPr>
          <w:sz w:val="18"/>
          <w:szCs w:val="18"/>
        </w:rPr>
        <w:t>Select WARD LOCATION NAME: ZZTESTWARD</w:t>
      </w:r>
    </w:p>
    <w:p w:rsidR="00554204" w:rsidRPr="00A6673F" w:rsidRDefault="00554204" w:rsidP="00554204">
      <w:pPr>
        <w:rPr>
          <w:sz w:val="18"/>
          <w:szCs w:val="18"/>
        </w:rPr>
      </w:pPr>
      <w:r w:rsidRPr="00A6673F">
        <w:rPr>
          <w:sz w:val="18"/>
          <w:szCs w:val="18"/>
        </w:rPr>
        <w:t>NAME: ZZTESTWARD//</w:t>
      </w:r>
    </w:p>
    <w:p w:rsidR="00554204" w:rsidRPr="00A6673F" w:rsidRDefault="00554204" w:rsidP="00554204">
      <w:pPr>
        <w:rPr>
          <w:sz w:val="18"/>
          <w:szCs w:val="18"/>
        </w:rPr>
      </w:pPr>
      <w:r w:rsidRPr="00A6673F">
        <w:rPr>
          <w:sz w:val="18"/>
          <w:szCs w:val="18"/>
        </w:rPr>
        <w:t>DIVISION:</w:t>
      </w:r>
      <w:r w:rsidR="006A2A21">
        <w:rPr>
          <w:sz w:val="18"/>
          <w:szCs w:val="18"/>
        </w:rPr>
        <w:t xml:space="preserve"> </w:t>
      </w:r>
      <w:r w:rsidR="006A2A21" w:rsidRPr="00394A51">
        <w:rPr>
          <w:sz w:val="18"/>
          <w:szCs w:val="18"/>
        </w:rPr>
        <w:t xml:space="preserve">EHR OFFICE       </w:t>
      </w:r>
    </w:p>
    <w:p w:rsidR="00554204" w:rsidRPr="00A6673F" w:rsidRDefault="00554204" w:rsidP="00554204">
      <w:pPr>
        <w:rPr>
          <w:sz w:val="18"/>
          <w:szCs w:val="18"/>
        </w:rPr>
      </w:pPr>
      <w:r w:rsidRPr="00A6673F">
        <w:rPr>
          <w:sz w:val="18"/>
          <w:szCs w:val="18"/>
        </w:rPr>
        <w:t xml:space="preserve">SPECIALTY: </w:t>
      </w:r>
      <w:r w:rsidR="006A2A21" w:rsidRPr="00A6673F">
        <w:rPr>
          <w:sz w:val="18"/>
          <w:szCs w:val="18"/>
        </w:rPr>
        <w:t>PSYCH RESID REHAB PROG</w:t>
      </w:r>
    </w:p>
    <w:p w:rsidR="00554204" w:rsidRPr="00A6673F" w:rsidRDefault="00554204" w:rsidP="00554204">
      <w:pPr>
        <w:rPr>
          <w:sz w:val="18"/>
          <w:szCs w:val="18"/>
        </w:rPr>
      </w:pPr>
      <w:r w:rsidRPr="00A6673F">
        <w:rPr>
          <w:sz w:val="18"/>
          <w:szCs w:val="18"/>
        </w:rPr>
        <w:t>BEDSECTION: ZZT</w:t>
      </w:r>
    </w:p>
    <w:p w:rsidR="00554204" w:rsidRPr="00A6673F" w:rsidRDefault="00554204" w:rsidP="00554204">
      <w:pPr>
        <w:rPr>
          <w:sz w:val="18"/>
          <w:szCs w:val="18"/>
        </w:rPr>
      </w:pPr>
      <w:r w:rsidRPr="00A6673F">
        <w:rPr>
          <w:sz w:val="18"/>
          <w:szCs w:val="18"/>
        </w:rPr>
        <w:t>SERVICE: PSY  PSYCHIATRY</w:t>
      </w:r>
    </w:p>
    <w:p w:rsidR="00554204" w:rsidRPr="00A6673F" w:rsidRDefault="00554204" w:rsidP="00554204">
      <w:pPr>
        <w:rPr>
          <w:sz w:val="18"/>
          <w:szCs w:val="18"/>
        </w:rPr>
      </w:pPr>
      <w:r w:rsidRPr="00A6673F">
        <w:rPr>
          <w:sz w:val="18"/>
          <w:szCs w:val="18"/>
        </w:rPr>
        <w:t>RAI/MDS WARD:</w:t>
      </w:r>
    </w:p>
    <w:p w:rsidR="00554204" w:rsidRPr="00A6673F" w:rsidRDefault="00554204" w:rsidP="00554204">
      <w:pPr>
        <w:rPr>
          <w:sz w:val="18"/>
          <w:szCs w:val="18"/>
        </w:rPr>
      </w:pPr>
      <w:r w:rsidRPr="00A6673F">
        <w:rPr>
          <w:sz w:val="18"/>
          <w:szCs w:val="18"/>
        </w:rPr>
        <w:t>PRINT WARD ON WRISTBAND:</w:t>
      </w:r>
    </w:p>
    <w:p w:rsidR="00554204" w:rsidRPr="00A6673F" w:rsidRDefault="00554204" w:rsidP="00554204">
      <w:pPr>
        <w:rPr>
          <w:sz w:val="18"/>
          <w:szCs w:val="18"/>
        </w:rPr>
      </w:pPr>
      <w:r w:rsidRPr="00A6673F">
        <w:rPr>
          <w:sz w:val="18"/>
          <w:szCs w:val="18"/>
        </w:rPr>
        <w:t>FY TARGET:</w:t>
      </w:r>
    </w:p>
    <w:p w:rsidR="00554204" w:rsidRPr="00A6673F" w:rsidRDefault="00554204" w:rsidP="00554204">
      <w:pPr>
        <w:rPr>
          <w:sz w:val="18"/>
          <w:szCs w:val="18"/>
        </w:rPr>
      </w:pPr>
      <w:r w:rsidRPr="00A6673F">
        <w:rPr>
          <w:sz w:val="18"/>
          <w:szCs w:val="18"/>
        </w:rPr>
        <w:t>SERIOUSLY ILL:</w:t>
      </w:r>
    </w:p>
    <w:p w:rsidR="00554204" w:rsidRPr="00A6673F" w:rsidRDefault="00554204" w:rsidP="00554204">
      <w:pPr>
        <w:rPr>
          <w:sz w:val="18"/>
          <w:szCs w:val="18"/>
        </w:rPr>
      </w:pPr>
      <w:r w:rsidRPr="00A6673F">
        <w:rPr>
          <w:sz w:val="18"/>
          <w:szCs w:val="18"/>
        </w:rPr>
        <w:t>TERMINAL:</w:t>
      </w:r>
    </w:p>
    <w:p w:rsidR="00554204" w:rsidRPr="00A6673F" w:rsidRDefault="00554204" w:rsidP="00554204">
      <w:pPr>
        <w:rPr>
          <w:sz w:val="18"/>
          <w:szCs w:val="18"/>
        </w:rPr>
      </w:pPr>
      <w:r w:rsidRPr="00A6673F">
        <w:rPr>
          <w:sz w:val="18"/>
          <w:szCs w:val="18"/>
        </w:rPr>
        <w:t>PRIMARY LOCATION: ZZT</w:t>
      </w:r>
    </w:p>
    <w:p w:rsidR="00554204" w:rsidRPr="00A6673F" w:rsidRDefault="00554204" w:rsidP="00554204">
      <w:pPr>
        <w:rPr>
          <w:sz w:val="18"/>
          <w:szCs w:val="18"/>
        </w:rPr>
      </w:pPr>
      <w:r w:rsidRPr="00A6673F">
        <w:rPr>
          <w:sz w:val="18"/>
          <w:szCs w:val="18"/>
        </w:rPr>
        <w:t>INTERMEDIATE MEDICINE - LTC:</w:t>
      </w:r>
    </w:p>
    <w:p w:rsidR="00554204" w:rsidRPr="00A6673F" w:rsidRDefault="00554204" w:rsidP="00554204">
      <w:pPr>
        <w:rPr>
          <w:sz w:val="18"/>
          <w:szCs w:val="18"/>
        </w:rPr>
      </w:pPr>
      <w:r w:rsidRPr="00A6673F">
        <w:rPr>
          <w:sz w:val="18"/>
          <w:szCs w:val="18"/>
        </w:rPr>
        <w:t>Select SYNONYM: ZZT</w:t>
      </w:r>
    </w:p>
    <w:p w:rsidR="00554204" w:rsidRPr="00A6673F" w:rsidRDefault="00554204" w:rsidP="00554204">
      <w:pPr>
        <w:rPr>
          <w:sz w:val="18"/>
          <w:szCs w:val="18"/>
        </w:rPr>
      </w:pPr>
      <w:r w:rsidRPr="00A6673F">
        <w:rPr>
          <w:sz w:val="18"/>
          <w:szCs w:val="18"/>
        </w:rPr>
        <w:t>HOSPITAL LOCATION FILE POINTER: ZZTESTWARD//</w:t>
      </w:r>
    </w:p>
    <w:p w:rsidR="00554204" w:rsidRPr="00A6673F" w:rsidRDefault="00554204" w:rsidP="00554204">
      <w:pPr>
        <w:rPr>
          <w:sz w:val="18"/>
          <w:szCs w:val="18"/>
        </w:rPr>
      </w:pPr>
      <w:r w:rsidRPr="00A6673F">
        <w:rPr>
          <w:sz w:val="18"/>
          <w:szCs w:val="18"/>
        </w:rPr>
        <w:t>Select AUTHORIZED BEDS DATE: N   APR 18, 2020</w:t>
      </w:r>
    </w:p>
    <w:p w:rsidR="00554204" w:rsidRPr="00A6673F" w:rsidRDefault="00554204" w:rsidP="00554204">
      <w:pPr>
        <w:rPr>
          <w:sz w:val="18"/>
          <w:szCs w:val="18"/>
        </w:rPr>
      </w:pPr>
      <w:r w:rsidRPr="00A6673F">
        <w:rPr>
          <w:sz w:val="18"/>
          <w:szCs w:val="18"/>
        </w:rPr>
        <w:t xml:space="preserve">  Are you adding 'APR 18, 2020' as</w:t>
      </w:r>
    </w:p>
    <w:p w:rsidR="00554204" w:rsidRPr="00A6673F" w:rsidRDefault="00554204" w:rsidP="00554204">
      <w:pPr>
        <w:rPr>
          <w:sz w:val="18"/>
          <w:szCs w:val="18"/>
        </w:rPr>
      </w:pPr>
      <w:r w:rsidRPr="00A6673F">
        <w:rPr>
          <w:sz w:val="18"/>
          <w:szCs w:val="18"/>
        </w:rPr>
        <w:t xml:space="preserve">    a new AUTHORIZED BEDS DATE (the 1ST for this WARD LOCATION)? No// y  (Yes)</w:t>
      </w:r>
    </w:p>
    <w:p w:rsidR="00554204" w:rsidRPr="00A6673F" w:rsidRDefault="00554204" w:rsidP="00554204">
      <w:pPr>
        <w:rPr>
          <w:sz w:val="18"/>
          <w:szCs w:val="18"/>
        </w:rPr>
      </w:pPr>
      <w:r w:rsidRPr="00A6673F">
        <w:rPr>
          <w:sz w:val="18"/>
          <w:szCs w:val="18"/>
        </w:rPr>
        <w:t xml:space="preserve">  NUMBER OF AUTHORIZED BEDS: 50</w:t>
      </w:r>
    </w:p>
    <w:p w:rsidR="00554204" w:rsidRPr="00A6673F" w:rsidRDefault="00554204" w:rsidP="00554204">
      <w:pPr>
        <w:rPr>
          <w:sz w:val="18"/>
          <w:szCs w:val="18"/>
        </w:rPr>
      </w:pPr>
      <w:r w:rsidRPr="00A6673F">
        <w:rPr>
          <w:sz w:val="18"/>
          <w:szCs w:val="18"/>
        </w:rPr>
        <w:t>Select OUT-OF-SERVICE DATE(S):</w:t>
      </w:r>
    </w:p>
    <w:p w:rsidR="00554204" w:rsidRPr="00A6673F" w:rsidRDefault="00554204" w:rsidP="00554204">
      <w:pPr>
        <w:rPr>
          <w:sz w:val="18"/>
          <w:szCs w:val="18"/>
        </w:rPr>
      </w:pPr>
      <w:r w:rsidRPr="00A6673F">
        <w:rPr>
          <w:sz w:val="18"/>
          <w:szCs w:val="18"/>
        </w:rPr>
        <w:t>G&amp;L ORDER: 97//</w:t>
      </w:r>
    </w:p>
    <w:p w:rsidR="00554204" w:rsidRDefault="00554204" w:rsidP="00554204">
      <w:pPr>
        <w:pBdr>
          <w:bottom w:val="single" w:sz="6" w:space="1" w:color="auto"/>
        </w:pBdr>
        <w:rPr>
          <w:sz w:val="18"/>
          <w:szCs w:val="18"/>
        </w:rPr>
      </w:pPr>
      <w:r w:rsidRPr="00A6673F">
        <w:rPr>
          <w:sz w:val="18"/>
          <w:szCs w:val="18"/>
        </w:rPr>
        <w:t>Select TOTALS: ^</w:t>
      </w:r>
    </w:p>
    <w:p w:rsidR="00554204" w:rsidRDefault="00554204" w:rsidP="00554204">
      <w:pPr>
        <w:rPr>
          <w:sz w:val="18"/>
          <w:szCs w:val="18"/>
        </w:rPr>
      </w:pPr>
    </w:p>
    <w:p w:rsidR="00554204" w:rsidRDefault="00554204" w:rsidP="00554204">
      <w:pPr>
        <w:rPr>
          <w:sz w:val="18"/>
          <w:szCs w:val="18"/>
        </w:rPr>
      </w:pPr>
      <w:r>
        <w:rPr>
          <w:sz w:val="18"/>
          <w:szCs w:val="18"/>
        </w:rPr>
        <w:t>Added MAS Ward to the Nursing Location:</w:t>
      </w:r>
    </w:p>
    <w:p w:rsidR="006A2A21" w:rsidRDefault="006A2A21" w:rsidP="00554204">
      <w:pPr>
        <w:rPr>
          <w:sz w:val="18"/>
          <w:szCs w:val="18"/>
        </w:rPr>
      </w:pPr>
    </w:p>
    <w:p w:rsidR="00554204" w:rsidRPr="007A756D" w:rsidRDefault="00554204" w:rsidP="00554204">
      <w:pPr>
        <w:rPr>
          <w:sz w:val="18"/>
          <w:szCs w:val="18"/>
        </w:rPr>
      </w:pPr>
      <w:r w:rsidRPr="007A756D">
        <w:rPr>
          <w:sz w:val="18"/>
          <w:szCs w:val="18"/>
        </w:rPr>
        <w:t>INPUT TO WHAT FILE: NURS LOCATION//</w:t>
      </w:r>
    </w:p>
    <w:p w:rsidR="00554204" w:rsidRPr="007A756D" w:rsidRDefault="00554204" w:rsidP="00554204">
      <w:pPr>
        <w:rPr>
          <w:sz w:val="18"/>
          <w:szCs w:val="18"/>
        </w:rPr>
      </w:pPr>
      <w:r w:rsidRPr="007A756D">
        <w:rPr>
          <w:sz w:val="18"/>
          <w:szCs w:val="18"/>
        </w:rPr>
        <w:t>EDIT WHICH FIELD: ALL// 2  MAS WARD  (multiple)</w:t>
      </w:r>
    </w:p>
    <w:p w:rsidR="00554204" w:rsidRPr="007A756D" w:rsidRDefault="00554204" w:rsidP="00554204">
      <w:pPr>
        <w:rPr>
          <w:sz w:val="18"/>
          <w:szCs w:val="18"/>
        </w:rPr>
      </w:pPr>
      <w:r w:rsidRPr="007A756D">
        <w:rPr>
          <w:sz w:val="18"/>
          <w:szCs w:val="18"/>
        </w:rPr>
        <w:t xml:space="preserve">   EDIT WHICH MAS WARD SUB-FIELD: ALL//</w:t>
      </w:r>
    </w:p>
    <w:p w:rsidR="00554204" w:rsidRPr="007A756D" w:rsidRDefault="00554204" w:rsidP="00554204">
      <w:pPr>
        <w:rPr>
          <w:sz w:val="18"/>
          <w:szCs w:val="18"/>
        </w:rPr>
      </w:pPr>
      <w:r w:rsidRPr="007A756D">
        <w:rPr>
          <w:sz w:val="18"/>
          <w:szCs w:val="18"/>
        </w:rPr>
        <w:t>THEN EDIT FIELD:</w:t>
      </w:r>
    </w:p>
    <w:p w:rsidR="006A2A21" w:rsidRDefault="00554204" w:rsidP="00554204">
      <w:pPr>
        <w:rPr>
          <w:sz w:val="18"/>
          <w:szCs w:val="18"/>
        </w:rPr>
      </w:pPr>
      <w:r w:rsidRPr="007A756D">
        <w:rPr>
          <w:sz w:val="18"/>
          <w:szCs w:val="18"/>
        </w:rPr>
        <w:t>Select NURSING UNIT NAME: ?</w:t>
      </w:r>
    </w:p>
    <w:p w:rsidR="00554204" w:rsidRPr="007A756D" w:rsidRDefault="00554204" w:rsidP="00554204">
      <w:pPr>
        <w:rPr>
          <w:sz w:val="18"/>
          <w:szCs w:val="18"/>
        </w:rPr>
      </w:pPr>
      <w:r w:rsidRPr="007A756D">
        <w:rPr>
          <w:sz w:val="18"/>
          <w:szCs w:val="18"/>
        </w:rPr>
        <w:lastRenderedPageBreak/>
        <w:t>NOTE:  The letters NUR may be in front of the location name.</w:t>
      </w:r>
    </w:p>
    <w:p w:rsidR="00554204" w:rsidRPr="007A756D" w:rsidRDefault="00554204" w:rsidP="00554204">
      <w:pPr>
        <w:rPr>
          <w:sz w:val="18"/>
          <w:szCs w:val="18"/>
        </w:rPr>
      </w:pPr>
      <w:r w:rsidRPr="007A756D">
        <w:rPr>
          <w:sz w:val="18"/>
          <w:szCs w:val="18"/>
        </w:rPr>
        <w:t xml:space="preserve">       This is not to be corrected under any circumstance.</w:t>
      </w:r>
    </w:p>
    <w:p w:rsidR="00554204" w:rsidRPr="007A756D" w:rsidRDefault="00554204" w:rsidP="00554204">
      <w:pPr>
        <w:rPr>
          <w:sz w:val="18"/>
          <w:szCs w:val="18"/>
        </w:rPr>
      </w:pPr>
      <w:r w:rsidRPr="007A756D">
        <w:rPr>
          <w:sz w:val="18"/>
          <w:szCs w:val="18"/>
        </w:rPr>
        <w:t xml:space="preserve">  DO YOU WANT THE ENTIRE 1-ENTRY NURSING UNIT LIST? y  (Yes)</w:t>
      </w:r>
    </w:p>
    <w:p w:rsidR="00554204" w:rsidRPr="007A756D" w:rsidRDefault="00554204" w:rsidP="00554204">
      <w:pPr>
        <w:rPr>
          <w:sz w:val="18"/>
          <w:szCs w:val="18"/>
        </w:rPr>
      </w:pPr>
    </w:p>
    <w:p w:rsidR="00554204" w:rsidRPr="007A756D" w:rsidRDefault="00554204" w:rsidP="00554204">
      <w:pPr>
        <w:rPr>
          <w:sz w:val="18"/>
          <w:szCs w:val="18"/>
        </w:rPr>
      </w:pPr>
      <w:r w:rsidRPr="007A756D">
        <w:rPr>
          <w:sz w:val="18"/>
          <w:szCs w:val="18"/>
        </w:rPr>
        <w:t>CHOOSE FROM:</w:t>
      </w:r>
    </w:p>
    <w:p w:rsidR="00554204" w:rsidRPr="007A756D" w:rsidRDefault="00554204" w:rsidP="00554204">
      <w:pPr>
        <w:rPr>
          <w:sz w:val="18"/>
          <w:szCs w:val="18"/>
        </w:rPr>
      </w:pPr>
      <w:r w:rsidRPr="007A756D">
        <w:rPr>
          <w:sz w:val="18"/>
          <w:szCs w:val="18"/>
        </w:rPr>
        <w:t xml:space="preserve">     ZZTESTWARD</w:t>
      </w:r>
    </w:p>
    <w:p w:rsidR="00554204" w:rsidRPr="007A756D" w:rsidRDefault="00554204" w:rsidP="00554204">
      <w:pPr>
        <w:rPr>
          <w:sz w:val="18"/>
          <w:szCs w:val="18"/>
        </w:rPr>
      </w:pPr>
      <w:r w:rsidRPr="007A756D">
        <w:rPr>
          <w:sz w:val="18"/>
          <w:szCs w:val="18"/>
        </w:rPr>
        <w:t>Select NURSING UNIT NAME: ZZTESTWARD</w:t>
      </w:r>
    </w:p>
    <w:p w:rsidR="00554204" w:rsidRPr="007A756D" w:rsidRDefault="00554204" w:rsidP="00554204">
      <w:pPr>
        <w:rPr>
          <w:sz w:val="18"/>
          <w:szCs w:val="18"/>
        </w:rPr>
      </w:pPr>
      <w:r w:rsidRPr="007A756D">
        <w:rPr>
          <w:sz w:val="18"/>
          <w:szCs w:val="18"/>
        </w:rPr>
        <w:t>Select MAS WARD: ?</w:t>
      </w:r>
    </w:p>
    <w:p w:rsidR="00554204" w:rsidRPr="007A756D" w:rsidRDefault="00554204" w:rsidP="00554204">
      <w:pPr>
        <w:rPr>
          <w:sz w:val="18"/>
          <w:szCs w:val="18"/>
        </w:rPr>
      </w:pPr>
      <w:r w:rsidRPr="007A756D">
        <w:rPr>
          <w:sz w:val="18"/>
          <w:szCs w:val="18"/>
        </w:rPr>
        <w:t xml:space="preserve">        You may enter a new MAS WARD, if you wish</w:t>
      </w:r>
    </w:p>
    <w:p w:rsidR="00554204" w:rsidRPr="007A756D" w:rsidRDefault="00554204" w:rsidP="00554204">
      <w:pPr>
        <w:rPr>
          <w:sz w:val="18"/>
          <w:szCs w:val="18"/>
        </w:rPr>
      </w:pPr>
    </w:p>
    <w:p w:rsidR="00554204" w:rsidRPr="007A756D" w:rsidRDefault="00554204" w:rsidP="00554204">
      <w:pPr>
        <w:rPr>
          <w:sz w:val="18"/>
          <w:szCs w:val="18"/>
        </w:rPr>
      </w:pPr>
      <w:r w:rsidRPr="007A756D">
        <w:rPr>
          <w:sz w:val="18"/>
          <w:szCs w:val="18"/>
        </w:rPr>
        <w:t xml:space="preserve">                ^</w:t>
      </w:r>
    </w:p>
    <w:p w:rsidR="00554204" w:rsidRPr="007A756D" w:rsidRDefault="00554204" w:rsidP="00554204">
      <w:pPr>
        <w:rPr>
          <w:sz w:val="18"/>
          <w:szCs w:val="18"/>
        </w:rPr>
      </w:pPr>
      <w:r w:rsidRPr="007A756D">
        <w:rPr>
          <w:sz w:val="18"/>
          <w:szCs w:val="18"/>
        </w:rPr>
        <w:t xml:space="preserve">    Answer with WARD LOCATION NAME, or SERVICE, or *NSERV, or SYNONYM:</w:t>
      </w:r>
    </w:p>
    <w:p w:rsidR="00554204" w:rsidRPr="007A756D" w:rsidRDefault="00554204" w:rsidP="00554204">
      <w:pPr>
        <w:rPr>
          <w:sz w:val="18"/>
          <w:szCs w:val="18"/>
        </w:rPr>
      </w:pPr>
      <w:r w:rsidRPr="007A756D">
        <w:rPr>
          <w:sz w:val="18"/>
          <w:szCs w:val="18"/>
        </w:rPr>
        <w:t xml:space="preserve">   ZZTESTWARD</w:t>
      </w:r>
    </w:p>
    <w:p w:rsidR="00554204" w:rsidRPr="007A756D" w:rsidRDefault="00554204" w:rsidP="00554204">
      <w:pPr>
        <w:rPr>
          <w:sz w:val="18"/>
          <w:szCs w:val="18"/>
        </w:rPr>
      </w:pPr>
    </w:p>
    <w:p w:rsidR="00554204" w:rsidRPr="007A756D" w:rsidRDefault="00554204" w:rsidP="00554204">
      <w:pPr>
        <w:rPr>
          <w:sz w:val="18"/>
          <w:szCs w:val="18"/>
        </w:rPr>
      </w:pPr>
      <w:r w:rsidRPr="007A756D">
        <w:rPr>
          <w:sz w:val="18"/>
          <w:szCs w:val="18"/>
        </w:rPr>
        <w:t>Select MAS WARD: ZZTESTWARD</w:t>
      </w:r>
    </w:p>
    <w:p w:rsidR="00554204" w:rsidRPr="007A756D" w:rsidRDefault="00554204" w:rsidP="00554204">
      <w:pPr>
        <w:rPr>
          <w:sz w:val="18"/>
          <w:szCs w:val="18"/>
        </w:rPr>
      </w:pPr>
      <w:r w:rsidRPr="007A756D">
        <w:rPr>
          <w:sz w:val="18"/>
          <w:szCs w:val="18"/>
        </w:rPr>
        <w:t xml:space="preserve">  Are you adding 'ZZTESTWARD' as a new MAS WARD (the 1ST for this NURS LOCATION</w:t>
      </w:r>
    </w:p>
    <w:p w:rsidR="00554204" w:rsidRPr="007A756D" w:rsidRDefault="00554204" w:rsidP="00554204">
      <w:pPr>
        <w:rPr>
          <w:sz w:val="18"/>
          <w:szCs w:val="18"/>
        </w:rPr>
      </w:pPr>
      <w:r w:rsidRPr="007A756D">
        <w:rPr>
          <w:sz w:val="18"/>
          <w:szCs w:val="18"/>
        </w:rPr>
        <w:t>)? No// y  (Yes)</w:t>
      </w:r>
    </w:p>
    <w:p w:rsidR="00554204" w:rsidRDefault="00554204" w:rsidP="00554204">
      <w:pPr>
        <w:pBdr>
          <w:bottom w:val="single" w:sz="6" w:space="1" w:color="auto"/>
        </w:pBdr>
        <w:rPr>
          <w:sz w:val="18"/>
          <w:szCs w:val="18"/>
        </w:rPr>
      </w:pPr>
      <w:r w:rsidRPr="007A756D">
        <w:rPr>
          <w:sz w:val="18"/>
          <w:szCs w:val="18"/>
        </w:rPr>
        <w:t xml:space="preserve">   MAS WARD AMIS BED SECTION:</w:t>
      </w:r>
    </w:p>
    <w:p w:rsidR="00554204" w:rsidRPr="00554204" w:rsidRDefault="00554204" w:rsidP="00DF027C">
      <w:pPr>
        <w:rPr>
          <w:rFonts w:asciiTheme="majorHAnsi" w:hAnsiTheme="majorHAnsi" w:cstheme="majorHAnsi"/>
          <w:sz w:val="16"/>
          <w:szCs w:val="16"/>
        </w:rPr>
      </w:pPr>
    </w:p>
    <w:p w:rsidR="00554204" w:rsidRDefault="00554204" w:rsidP="00DF027C"/>
    <w:p w:rsidR="00F31D45" w:rsidRDefault="00F31D45" w:rsidP="00DF027C"/>
    <w:p w:rsidR="00F31D45" w:rsidRDefault="00F31D45" w:rsidP="00DF027C"/>
    <w:p w:rsidR="00F31D45" w:rsidRDefault="00F31D45" w:rsidP="00DF027C"/>
    <w:p w:rsidR="00F31D45" w:rsidRDefault="00F31D45" w:rsidP="00DF027C"/>
    <w:p w:rsidR="00F31D45" w:rsidRDefault="00F31D45" w:rsidP="00DF027C"/>
    <w:p w:rsidR="00F31D45" w:rsidRDefault="00F31D45" w:rsidP="00DF027C"/>
    <w:p w:rsidR="00F31D45" w:rsidRDefault="00F31D45" w:rsidP="00DF027C"/>
    <w:p w:rsidR="00F31D45" w:rsidRDefault="00F31D45" w:rsidP="00DF027C"/>
    <w:p w:rsidR="00F31D45" w:rsidRDefault="00F31D45" w:rsidP="00DF027C"/>
    <w:p w:rsidR="003852FA" w:rsidRDefault="003852FA" w:rsidP="00DF027C"/>
    <w:p w:rsidR="003852FA" w:rsidRDefault="003852FA" w:rsidP="00DF027C"/>
    <w:p w:rsidR="003852FA" w:rsidRDefault="003852FA" w:rsidP="00DF027C"/>
    <w:p w:rsidR="003852FA" w:rsidRDefault="003852FA" w:rsidP="00DF027C"/>
    <w:p w:rsidR="003852FA" w:rsidRDefault="003852FA" w:rsidP="00DF027C"/>
    <w:p w:rsidR="003852FA" w:rsidRDefault="003852FA" w:rsidP="00DF027C"/>
    <w:p w:rsidR="003852FA" w:rsidRDefault="003852FA" w:rsidP="00DF027C"/>
    <w:p w:rsidR="003852FA" w:rsidRDefault="003852FA" w:rsidP="00DF027C"/>
    <w:p w:rsidR="003852FA" w:rsidRDefault="003852FA" w:rsidP="00DF027C"/>
    <w:p w:rsidR="00F31D45" w:rsidRDefault="00F31D45" w:rsidP="00DF027C"/>
    <w:p w:rsidR="00F31D45" w:rsidRDefault="00F31D45" w:rsidP="00DF027C"/>
    <w:p w:rsidR="00F31D45" w:rsidRDefault="00F31D45" w:rsidP="00DF027C">
      <w:pPr>
        <w:rPr>
          <w:rFonts w:asciiTheme="majorHAnsi" w:hAnsiTheme="majorHAnsi" w:cstheme="majorHAnsi"/>
          <w:sz w:val="52"/>
          <w:szCs w:val="52"/>
        </w:rPr>
      </w:pPr>
      <w:r>
        <w:rPr>
          <w:rFonts w:asciiTheme="majorHAnsi" w:hAnsiTheme="majorHAnsi" w:cstheme="majorHAnsi"/>
          <w:sz w:val="52"/>
          <w:szCs w:val="52"/>
        </w:rPr>
        <w:lastRenderedPageBreak/>
        <w:t>Appendix B</w:t>
      </w:r>
    </w:p>
    <w:p w:rsidR="00F31D45" w:rsidRDefault="00F31D45" w:rsidP="00DF027C">
      <w:pPr>
        <w:rPr>
          <w:rFonts w:asciiTheme="majorHAnsi" w:hAnsiTheme="majorHAnsi" w:cstheme="majorHAnsi"/>
          <w:b w:val="0"/>
          <w:bCs/>
          <w:sz w:val="32"/>
          <w:szCs w:val="32"/>
        </w:rPr>
      </w:pPr>
      <w:r w:rsidRPr="00F31D45">
        <w:rPr>
          <w:rFonts w:asciiTheme="majorHAnsi" w:hAnsiTheme="majorHAnsi" w:cstheme="majorHAnsi"/>
          <w:b w:val="0"/>
          <w:bCs/>
          <w:sz w:val="32"/>
          <w:szCs w:val="32"/>
        </w:rPr>
        <w:t>Admitting A Patient</w:t>
      </w:r>
    </w:p>
    <w:p w:rsidR="00F31D45" w:rsidRDefault="00F31D45" w:rsidP="00DF027C">
      <w:pPr>
        <w:rPr>
          <w:rFonts w:asciiTheme="majorHAnsi" w:hAnsiTheme="majorHAnsi" w:cstheme="majorHAnsi"/>
          <w:b w:val="0"/>
          <w:bCs/>
          <w:sz w:val="32"/>
          <w:szCs w:val="32"/>
        </w:rPr>
      </w:pPr>
    </w:p>
    <w:p w:rsidR="00F31D45" w:rsidRDefault="00F31D45" w:rsidP="00F31D45">
      <w:pPr>
        <w:rPr>
          <w:sz w:val="18"/>
          <w:szCs w:val="18"/>
        </w:rPr>
      </w:pPr>
      <w:r>
        <w:rPr>
          <w:sz w:val="18"/>
          <w:szCs w:val="18"/>
        </w:rPr>
        <w:t>Then I admitted one existing patient to ZZTESTWARD:</w:t>
      </w:r>
    </w:p>
    <w:p w:rsidR="00F31D45" w:rsidRDefault="00F31D45" w:rsidP="00F31D45">
      <w:pPr>
        <w:rPr>
          <w:sz w:val="18"/>
          <w:szCs w:val="18"/>
        </w:rPr>
      </w:pPr>
    </w:p>
    <w:p w:rsidR="00F31D45" w:rsidRPr="00B00FD5" w:rsidRDefault="00F31D45" w:rsidP="00F31D45">
      <w:pPr>
        <w:rPr>
          <w:sz w:val="18"/>
          <w:szCs w:val="18"/>
        </w:rPr>
      </w:pPr>
      <w:r w:rsidRPr="00B00FD5">
        <w:rPr>
          <w:sz w:val="18"/>
          <w:szCs w:val="18"/>
        </w:rPr>
        <w:t>GTM-Conference&gt;D ^XUP</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Setting up programmer environment</w:t>
      </w:r>
    </w:p>
    <w:p w:rsidR="00F31D45" w:rsidRPr="00B00FD5" w:rsidRDefault="00F31D45" w:rsidP="00F31D45">
      <w:pPr>
        <w:rPr>
          <w:sz w:val="18"/>
          <w:szCs w:val="18"/>
        </w:rPr>
      </w:pPr>
      <w:r w:rsidRPr="00B00FD5">
        <w:rPr>
          <w:sz w:val="18"/>
          <w:szCs w:val="18"/>
        </w:rPr>
        <w:t>This is a TEST account.</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Terminal Type set to: C-VT100</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You have 109 new messages.</w:t>
      </w:r>
    </w:p>
    <w:p w:rsidR="00F31D45" w:rsidRPr="00B00FD5" w:rsidRDefault="00F31D45" w:rsidP="00F31D45">
      <w:pPr>
        <w:rPr>
          <w:sz w:val="18"/>
          <w:szCs w:val="18"/>
        </w:rPr>
      </w:pPr>
      <w:r w:rsidRPr="00B00FD5">
        <w:rPr>
          <w:sz w:val="18"/>
          <w:szCs w:val="18"/>
        </w:rPr>
        <w:t>Select OPTION NAME: bed control MENU  DG BED CONTROL     Bed Control Menu</w:t>
      </w:r>
    </w:p>
    <w:p w:rsidR="00F31D45" w:rsidRPr="00B00FD5" w:rsidRDefault="00F31D45" w:rsidP="00F31D45">
      <w:pPr>
        <w:rPr>
          <w:sz w:val="18"/>
          <w:szCs w:val="18"/>
        </w:rPr>
      </w:pP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 xml:space="preserve">          Admit a Patient</w:t>
      </w:r>
    </w:p>
    <w:p w:rsidR="00F31D45" w:rsidRPr="00B00FD5" w:rsidRDefault="00F31D45" w:rsidP="00F31D45">
      <w:pPr>
        <w:rPr>
          <w:sz w:val="18"/>
          <w:szCs w:val="18"/>
        </w:rPr>
      </w:pPr>
      <w:r w:rsidRPr="00B00FD5">
        <w:rPr>
          <w:sz w:val="18"/>
          <w:szCs w:val="18"/>
        </w:rPr>
        <w:t xml:space="preserve">          Cancel a Scheduled Admission</w:t>
      </w:r>
    </w:p>
    <w:p w:rsidR="00F31D45" w:rsidRPr="00B00FD5" w:rsidRDefault="00F31D45" w:rsidP="00F31D45">
      <w:pPr>
        <w:rPr>
          <w:sz w:val="18"/>
          <w:szCs w:val="18"/>
        </w:rPr>
      </w:pPr>
      <w:r w:rsidRPr="00B00FD5">
        <w:rPr>
          <w:sz w:val="18"/>
          <w:szCs w:val="18"/>
        </w:rPr>
        <w:t xml:space="preserve">          Check-in Lodger</w:t>
      </w:r>
    </w:p>
    <w:p w:rsidR="00F31D45" w:rsidRPr="00B00FD5" w:rsidRDefault="00F31D45" w:rsidP="00F31D45">
      <w:pPr>
        <w:rPr>
          <w:sz w:val="18"/>
          <w:szCs w:val="18"/>
        </w:rPr>
      </w:pPr>
      <w:r w:rsidRPr="00B00FD5">
        <w:rPr>
          <w:sz w:val="18"/>
          <w:szCs w:val="18"/>
        </w:rPr>
        <w:t xml:space="preserve">          Delete Waiting List Entry</w:t>
      </w:r>
    </w:p>
    <w:p w:rsidR="00F31D45" w:rsidRPr="00B00FD5" w:rsidRDefault="00F31D45" w:rsidP="00F31D45">
      <w:pPr>
        <w:rPr>
          <w:sz w:val="18"/>
          <w:szCs w:val="18"/>
        </w:rPr>
      </w:pPr>
      <w:r w:rsidRPr="00B00FD5">
        <w:rPr>
          <w:sz w:val="18"/>
          <w:szCs w:val="18"/>
        </w:rPr>
        <w:t xml:space="preserve">          Detailed Inpatient Inquiry</w:t>
      </w:r>
    </w:p>
    <w:p w:rsidR="00F31D45" w:rsidRPr="00B00FD5" w:rsidRDefault="00F31D45" w:rsidP="00F31D45">
      <w:pPr>
        <w:rPr>
          <w:sz w:val="18"/>
          <w:szCs w:val="18"/>
        </w:rPr>
      </w:pPr>
      <w:r w:rsidRPr="00B00FD5">
        <w:rPr>
          <w:sz w:val="18"/>
          <w:szCs w:val="18"/>
        </w:rPr>
        <w:t xml:space="preserve">          Discharge a Patient</w:t>
      </w:r>
    </w:p>
    <w:p w:rsidR="00F31D45" w:rsidRPr="00B00FD5" w:rsidRDefault="00F31D45" w:rsidP="00F31D45">
      <w:pPr>
        <w:rPr>
          <w:sz w:val="18"/>
          <w:szCs w:val="18"/>
        </w:rPr>
      </w:pPr>
      <w:r w:rsidRPr="00B00FD5">
        <w:rPr>
          <w:sz w:val="18"/>
          <w:szCs w:val="18"/>
        </w:rPr>
        <w:t xml:space="preserve">          DRG Calculation</w:t>
      </w:r>
    </w:p>
    <w:p w:rsidR="00F31D45" w:rsidRPr="00B00FD5" w:rsidRDefault="00F31D45" w:rsidP="00F31D45">
      <w:pPr>
        <w:rPr>
          <w:sz w:val="18"/>
          <w:szCs w:val="18"/>
        </w:rPr>
      </w:pPr>
      <w:r w:rsidRPr="00B00FD5">
        <w:rPr>
          <w:sz w:val="18"/>
          <w:szCs w:val="18"/>
        </w:rPr>
        <w:t xml:space="preserve">          Enter preliminary cause of death for a patient</w:t>
      </w:r>
    </w:p>
    <w:p w:rsidR="00F31D45" w:rsidRPr="00B00FD5" w:rsidRDefault="00F31D45" w:rsidP="00F31D45">
      <w:pPr>
        <w:rPr>
          <w:sz w:val="18"/>
          <w:szCs w:val="18"/>
        </w:rPr>
      </w:pPr>
      <w:r w:rsidRPr="00B00FD5">
        <w:rPr>
          <w:sz w:val="18"/>
          <w:szCs w:val="18"/>
        </w:rPr>
        <w:t xml:space="preserve">          Extended Bed Control</w:t>
      </w:r>
    </w:p>
    <w:p w:rsidR="00F31D45" w:rsidRPr="00B00FD5" w:rsidRDefault="00F31D45" w:rsidP="00F31D45">
      <w:pPr>
        <w:rPr>
          <w:sz w:val="18"/>
          <w:szCs w:val="18"/>
        </w:rPr>
      </w:pPr>
      <w:r w:rsidRPr="00B00FD5">
        <w:rPr>
          <w:sz w:val="18"/>
          <w:szCs w:val="18"/>
        </w:rPr>
        <w:t xml:space="preserve">          Lodger Check-out</w:t>
      </w:r>
    </w:p>
    <w:p w:rsidR="00F31D45" w:rsidRPr="00B00FD5" w:rsidRDefault="00F31D45" w:rsidP="00F31D45">
      <w:pPr>
        <w:rPr>
          <w:sz w:val="18"/>
          <w:szCs w:val="18"/>
        </w:rPr>
      </w:pPr>
      <w:r w:rsidRPr="00B00FD5">
        <w:rPr>
          <w:sz w:val="18"/>
          <w:szCs w:val="18"/>
        </w:rPr>
        <w:t xml:space="preserve">          Provider Change</w:t>
      </w:r>
    </w:p>
    <w:p w:rsidR="00F31D45" w:rsidRPr="00B00FD5" w:rsidRDefault="00F31D45" w:rsidP="00F31D45">
      <w:pPr>
        <w:rPr>
          <w:sz w:val="18"/>
          <w:szCs w:val="18"/>
        </w:rPr>
      </w:pPr>
      <w:r w:rsidRPr="00B00FD5">
        <w:rPr>
          <w:sz w:val="18"/>
          <w:szCs w:val="18"/>
        </w:rPr>
        <w:t xml:space="preserve">          Schedule an Admission</w:t>
      </w:r>
    </w:p>
    <w:p w:rsidR="00F31D45" w:rsidRPr="00B00FD5" w:rsidRDefault="00F31D45" w:rsidP="00F31D45">
      <w:pPr>
        <w:rPr>
          <w:sz w:val="18"/>
          <w:szCs w:val="18"/>
        </w:rPr>
      </w:pPr>
      <w:r w:rsidRPr="00B00FD5">
        <w:rPr>
          <w:sz w:val="18"/>
          <w:szCs w:val="18"/>
        </w:rPr>
        <w:t xml:space="preserve">          Seriously Ill List Entry</w:t>
      </w:r>
    </w:p>
    <w:p w:rsidR="00F31D45" w:rsidRPr="00B00FD5" w:rsidRDefault="00F31D45" w:rsidP="00F31D45">
      <w:pPr>
        <w:rPr>
          <w:sz w:val="18"/>
          <w:szCs w:val="18"/>
        </w:rPr>
      </w:pPr>
      <w:r w:rsidRPr="00B00FD5">
        <w:rPr>
          <w:sz w:val="18"/>
          <w:szCs w:val="18"/>
        </w:rPr>
        <w:t xml:space="preserve">          Switch Bed</w:t>
      </w:r>
    </w:p>
    <w:p w:rsidR="00F31D45" w:rsidRPr="00B00FD5" w:rsidRDefault="00F31D45" w:rsidP="00F31D45">
      <w:pPr>
        <w:rPr>
          <w:sz w:val="18"/>
          <w:szCs w:val="18"/>
        </w:rPr>
      </w:pPr>
      <w:r w:rsidRPr="00B00FD5">
        <w:rPr>
          <w:sz w:val="18"/>
          <w:szCs w:val="18"/>
        </w:rPr>
        <w:t xml:space="preserve">          Transfer a Patient</w:t>
      </w:r>
    </w:p>
    <w:p w:rsidR="00F31D45" w:rsidRPr="00B00FD5" w:rsidRDefault="00F31D45" w:rsidP="00F31D45">
      <w:pPr>
        <w:rPr>
          <w:sz w:val="18"/>
          <w:szCs w:val="18"/>
        </w:rPr>
      </w:pPr>
      <w:r w:rsidRPr="00B00FD5">
        <w:rPr>
          <w:sz w:val="18"/>
          <w:szCs w:val="18"/>
        </w:rPr>
        <w:t xml:space="preserve">          Treating Specialty Transfer</w:t>
      </w:r>
    </w:p>
    <w:p w:rsidR="00F31D45" w:rsidRPr="00B00FD5" w:rsidRDefault="00F31D45" w:rsidP="00F31D45">
      <w:pPr>
        <w:rPr>
          <w:sz w:val="18"/>
          <w:szCs w:val="18"/>
        </w:rPr>
      </w:pPr>
      <w:r w:rsidRPr="00B00FD5">
        <w:rPr>
          <w:sz w:val="18"/>
          <w:szCs w:val="18"/>
        </w:rPr>
        <w:t xml:space="preserve">          Waiting List Entry/Edit</w:t>
      </w:r>
    </w:p>
    <w:p w:rsidR="00F31D45" w:rsidRPr="00B00FD5" w:rsidRDefault="00F31D45" w:rsidP="00F31D45">
      <w:pPr>
        <w:rPr>
          <w:sz w:val="18"/>
          <w:szCs w:val="18"/>
        </w:rPr>
      </w:pP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You've got PRIORITY mail!</w:t>
      </w:r>
    </w:p>
    <w:p w:rsidR="00F31D45" w:rsidRPr="00B00FD5" w:rsidRDefault="00F31D45" w:rsidP="00F31D45">
      <w:pPr>
        <w:rPr>
          <w:sz w:val="18"/>
          <w:szCs w:val="18"/>
        </w:rPr>
      </w:pP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Select Bed Control Menu &lt;TEST ACCOUNT&gt; Option: Admit a Patient</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Admit PATIENT: ZZ</w:t>
      </w:r>
    </w:p>
    <w:p w:rsidR="00F31D45" w:rsidRPr="00B00FD5" w:rsidRDefault="00F31D45" w:rsidP="00F31D45">
      <w:pPr>
        <w:rPr>
          <w:sz w:val="18"/>
          <w:szCs w:val="18"/>
        </w:rPr>
      </w:pPr>
      <w:r w:rsidRPr="00B00FD5">
        <w:rPr>
          <w:sz w:val="18"/>
          <w:szCs w:val="18"/>
        </w:rPr>
        <w:t xml:space="preserve">   1    ZZ PATIENT,TEST ONE          &lt;A&gt;    F 01-24-1945 000003322      1</w:t>
      </w:r>
    </w:p>
    <w:p w:rsidR="00F31D45" w:rsidRPr="00B00FD5" w:rsidRDefault="00F31D45" w:rsidP="00F31D45">
      <w:pPr>
        <w:rPr>
          <w:sz w:val="18"/>
          <w:szCs w:val="18"/>
        </w:rPr>
      </w:pPr>
      <w:r w:rsidRPr="00B00FD5">
        <w:rPr>
          <w:sz w:val="18"/>
          <w:szCs w:val="18"/>
        </w:rPr>
        <w:t xml:space="preserve">   2    ZZ PATIENT,TEST THREE        &lt;CA&gt;   M 01-15-1968                3</w:t>
      </w:r>
    </w:p>
    <w:p w:rsidR="00F31D45" w:rsidRPr="00B00FD5" w:rsidRDefault="00F31D45" w:rsidP="00F31D45">
      <w:pPr>
        <w:rPr>
          <w:sz w:val="18"/>
          <w:szCs w:val="18"/>
        </w:rPr>
      </w:pPr>
      <w:r w:rsidRPr="00B00FD5">
        <w:rPr>
          <w:sz w:val="18"/>
          <w:szCs w:val="18"/>
        </w:rPr>
        <w:t xml:space="preserve">   3    ZZ PATIENT,TEST TWO          &lt;A&gt;    M 12-25-1957                2</w:t>
      </w:r>
    </w:p>
    <w:p w:rsidR="00F31D45" w:rsidRPr="00B00FD5" w:rsidRDefault="00F31D45" w:rsidP="00F31D45">
      <w:pPr>
        <w:rPr>
          <w:sz w:val="18"/>
          <w:szCs w:val="18"/>
        </w:rPr>
      </w:pPr>
      <w:r w:rsidRPr="00B00FD5">
        <w:rPr>
          <w:sz w:val="18"/>
          <w:szCs w:val="18"/>
        </w:rPr>
        <w:t>CHOOSE 1-3: 1</w:t>
      </w:r>
    </w:p>
    <w:p w:rsidR="00F31D45" w:rsidRPr="00B00FD5" w:rsidRDefault="00F31D45" w:rsidP="00F31D45">
      <w:pPr>
        <w:rPr>
          <w:sz w:val="18"/>
          <w:szCs w:val="18"/>
        </w:rPr>
      </w:pPr>
      <w:r w:rsidRPr="00B00FD5">
        <w:rPr>
          <w:sz w:val="18"/>
          <w:szCs w:val="18"/>
        </w:rPr>
        <w:t xml:space="preserve">  ZZ PATIENT,TEST ONE                &lt;A&gt;    F 01-24-1945 000003322      1</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 xml:space="preserve">                                 ***WARNING***</w:t>
      </w:r>
    </w:p>
    <w:p w:rsidR="00F31D45" w:rsidRPr="00B00FD5" w:rsidRDefault="00F31D45" w:rsidP="00F31D45">
      <w:pPr>
        <w:rPr>
          <w:sz w:val="18"/>
          <w:szCs w:val="18"/>
        </w:rPr>
      </w:pPr>
      <w:r w:rsidRPr="00B00FD5">
        <w:rPr>
          <w:sz w:val="18"/>
          <w:szCs w:val="18"/>
        </w:rPr>
        <w:t xml:space="preserve">                            ***RESTRICTED RECORD***</w:t>
      </w:r>
    </w:p>
    <w:p w:rsidR="00F31D45" w:rsidRPr="00B00FD5" w:rsidRDefault="00F31D45" w:rsidP="00F31D45">
      <w:pPr>
        <w:rPr>
          <w:sz w:val="18"/>
          <w:szCs w:val="18"/>
        </w:rPr>
      </w:pP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 xml:space="preserve">                                 ***WARNING***</w:t>
      </w:r>
    </w:p>
    <w:p w:rsidR="00F31D45" w:rsidRPr="00B00FD5" w:rsidRDefault="00F31D45" w:rsidP="00F31D45">
      <w:pPr>
        <w:rPr>
          <w:sz w:val="18"/>
          <w:szCs w:val="18"/>
        </w:rPr>
      </w:pPr>
      <w:r w:rsidRPr="00B00FD5">
        <w:rPr>
          <w:sz w:val="18"/>
          <w:szCs w:val="18"/>
        </w:rPr>
        <w:t xml:space="preserve">                            ***RESTRICTED RECORD***</w:t>
      </w:r>
    </w:p>
    <w:p w:rsidR="00F31D45" w:rsidRPr="00B00FD5" w:rsidRDefault="00F31D45" w:rsidP="00F31D45">
      <w:pPr>
        <w:rPr>
          <w:sz w:val="18"/>
          <w:szCs w:val="18"/>
        </w:rPr>
      </w:pP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Means Test not required based on available information</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Status      : PATIENT HAS NO INPATIENT OR LODGER ACTIVITY IN THE COMPUTER</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Religion    :                          Marital Status : MARRIED</w:t>
      </w:r>
    </w:p>
    <w:p w:rsidR="00F31D45" w:rsidRPr="00B00FD5" w:rsidRDefault="00F31D45" w:rsidP="00F31D45">
      <w:pPr>
        <w:rPr>
          <w:sz w:val="18"/>
          <w:szCs w:val="18"/>
        </w:rPr>
      </w:pPr>
      <w:r w:rsidRPr="00B00FD5">
        <w:rPr>
          <w:sz w:val="18"/>
          <w:szCs w:val="18"/>
        </w:rPr>
        <w:t>Eligibility : REIMBURSABLE INSURANCE (NOT VERIFIED)</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&lt;C&gt;ontinue, &lt;M&gt;ore, or &lt;Q&gt;uit?  CONTINUE// CONTINUE</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Select ADMISSION DATE:  NOW//   (APR 18,2020@09:05:23)</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SURE YOU WANT TO ADD 'APR 18,2020@09:05:23' AS A NEW ADMISSION DATE? // y  (Yes)</w:t>
      </w:r>
    </w:p>
    <w:p w:rsidR="00F31D45" w:rsidRPr="00B00FD5" w:rsidRDefault="00F31D45" w:rsidP="00F31D45">
      <w:pPr>
        <w:rPr>
          <w:sz w:val="18"/>
          <w:szCs w:val="18"/>
        </w:rPr>
      </w:pPr>
      <w:r w:rsidRPr="00B00FD5">
        <w:rPr>
          <w:sz w:val="18"/>
          <w:szCs w:val="18"/>
        </w:rPr>
        <w:t>DOES THE PATIENT WISH TO BE EXCLUDED FROM THE FACILITY DIRECTORY?: N  NO</w:t>
      </w:r>
    </w:p>
    <w:p w:rsidR="00F31D45" w:rsidRPr="00B00FD5" w:rsidRDefault="00F31D45" w:rsidP="00F31D45">
      <w:pPr>
        <w:rPr>
          <w:sz w:val="18"/>
          <w:szCs w:val="18"/>
        </w:rPr>
      </w:pPr>
      <w:r w:rsidRPr="00B00FD5">
        <w:rPr>
          <w:sz w:val="18"/>
          <w:szCs w:val="18"/>
        </w:rPr>
        <w:t>ADMITTING REGULATION: 1  ACTIVE PSYCHOSIS         17.33</w:t>
      </w:r>
    </w:p>
    <w:p w:rsidR="00F31D45" w:rsidRPr="00B00FD5" w:rsidRDefault="00F31D45" w:rsidP="00F31D45">
      <w:pPr>
        <w:rPr>
          <w:sz w:val="18"/>
          <w:szCs w:val="18"/>
        </w:rPr>
      </w:pPr>
      <w:r w:rsidRPr="00B00FD5">
        <w:rPr>
          <w:sz w:val="18"/>
          <w:szCs w:val="18"/>
        </w:rPr>
        <w:t>TYPE OF ADMISSION: 1  DIRECT     ADMISSION     ACTIVE</w:t>
      </w:r>
    </w:p>
    <w:p w:rsidR="00F31D45" w:rsidRPr="00B00FD5" w:rsidRDefault="00F31D45" w:rsidP="00F31D45">
      <w:pPr>
        <w:rPr>
          <w:sz w:val="18"/>
          <w:szCs w:val="18"/>
        </w:rPr>
      </w:pPr>
      <w:r w:rsidRPr="00B00FD5">
        <w:rPr>
          <w:sz w:val="18"/>
          <w:szCs w:val="18"/>
        </w:rPr>
        <w:t>DIAGNOSIS [SHORT]: None</w:t>
      </w:r>
    </w:p>
    <w:p w:rsidR="00F31D45" w:rsidRPr="00B00FD5" w:rsidRDefault="00F31D45" w:rsidP="00F31D45">
      <w:pPr>
        <w:rPr>
          <w:sz w:val="18"/>
          <w:szCs w:val="18"/>
        </w:rPr>
      </w:pPr>
      <w:r w:rsidRPr="00B00FD5">
        <w:rPr>
          <w:sz w:val="18"/>
          <w:szCs w:val="18"/>
        </w:rPr>
        <w:t>WARD LOCATION: ZZTESTWARD</w:t>
      </w:r>
    </w:p>
    <w:p w:rsidR="00F31D45" w:rsidRPr="00B00FD5" w:rsidRDefault="00F31D45" w:rsidP="00F31D45">
      <w:pPr>
        <w:rPr>
          <w:sz w:val="18"/>
          <w:szCs w:val="18"/>
        </w:rPr>
      </w:pPr>
      <w:r w:rsidRPr="00B00FD5">
        <w:rPr>
          <w:sz w:val="18"/>
          <w:szCs w:val="18"/>
        </w:rPr>
        <w:t>ROOM-BED: ZZT-40-01</w:t>
      </w:r>
    </w:p>
    <w:p w:rsidR="00F31D45" w:rsidRPr="00B00FD5" w:rsidRDefault="00F31D45" w:rsidP="00F31D45">
      <w:pPr>
        <w:rPr>
          <w:sz w:val="18"/>
          <w:szCs w:val="18"/>
        </w:rPr>
      </w:pPr>
      <w:r w:rsidRPr="00B00FD5">
        <w:rPr>
          <w:sz w:val="18"/>
          <w:szCs w:val="18"/>
        </w:rPr>
        <w:t>FACILITY TREATING SPECIALTY: PSY</w:t>
      </w:r>
    </w:p>
    <w:p w:rsidR="00F31D45" w:rsidRPr="00B00FD5" w:rsidRDefault="00F31D45" w:rsidP="00F31D45">
      <w:pPr>
        <w:rPr>
          <w:sz w:val="18"/>
          <w:szCs w:val="18"/>
        </w:rPr>
      </w:pPr>
      <w:r w:rsidRPr="00B00FD5">
        <w:rPr>
          <w:sz w:val="18"/>
          <w:szCs w:val="18"/>
        </w:rPr>
        <w:t xml:space="preserve">     1   PSYCH RESID REHAB PROG       PSYCH RESID REHAB PROG</w:t>
      </w:r>
    </w:p>
    <w:p w:rsidR="00F31D45" w:rsidRPr="00B00FD5" w:rsidRDefault="00F31D45" w:rsidP="00F31D45">
      <w:pPr>
        <w:rPr>
          <w:sz w:val="18"/>
          <w:szCs w:val="18"/>
        </w:rPr>
      </w:pPr>
      <w:r w:rsidRPr="00B00FD5">
        <w:rPr>
          <w:sz w:val="18"/>
          <w:szCs w:val="18"/>
        </w:rPr>
        <w:t xml:space="preserve">     2   PSYCHIATRIC OBSERVATION       PSYCHIATRIC OBSERVATION</w:t>
      </w:r>
    </w:p>
    <w:p w:rsidR="00F31D45" w:rsidRPr="00B00FD5" w:rsidRDefault="00F31D45" w:rsidP="00F31D45">
      <w:pPr>
        <w:rPr>
          <w:sz w:val="18"/>
          <w:szCs w:val="18"/>
        </w:rPr>
      </w:pPr>
      <w:r w:rsidRPr="00B00FD5">
        <w:rPr>
          <w:sz w:val="18"/>
          <w:szCs w:val="18"/>
        </w:rPr>
        <w:t>CHOOSE 1-2: 1  PSYCH RESID REHAB PROG     PSYCH RESID REHAB PROG</w:t>
      </w:r>
    </w:p>
    <w:p w:rsidR="00F31D45" w:rsidRPr="00B00FD5" w:rsidRDefault="00F31D45" w:rsidP="00F31D45">
      <w:pPr>
        <w:rPr>
          <w:sz w:val="18"/>
          <w:szCs w:val="18"/>
        </w:rPr>
      </w:pPr>
      <w:r w:rsidRPr="00B00FD5">
        <w:rPr>
          <w:sz w:val="18"/>
          <w:szCs w:val="18"/>
        </w:rPr>
        <w:t>PRIMARY PHYSICIAN: DOCTOR,EIGHT                 Physician</w:t>
      </w:r>
    </w:p>
    <w:p w:rsidR="00F31D45" w:rsidRPr="00B00FD5" w:rsidRDefault="00F31D45" w:rsidP="00F31D45">
      <w:pPr>
        <w:rPr>
          <w:sz w:val="18"/>
          <w:szCs w:val="18"/>
        </w:rPr>
      </w:pPr>
      <w:r w:rsidRPr="00B00FD5">
        <w:rPr>
          <w:sz w:val="18"/>
          <w:szCs w:val="18"/>
        </w:rPr>
        <w:t>ATTENDING PHYSICIAN: DOCTOR,EIGHT                 Physician</w:t>
      </w:r>
    </w:p>
    <w:p w:rsidR="00F31D45" w:rsidRPr="00B00FD5" w:rsidRDefault="00F31D45" w:rsidP="00F31D45">
      <w:pPr>
        <w:rPr>
          <w:sz w:val="18"/>
          <w:szCs w:val="18"/>
        </w:rPr>
      </w:pPr>
      <w:r w:rsidRPr="00B00FD5">
        <w:rPr>
          <w:sz w:val="18"/>
          <w:szCs w:val="18"/>
        </w:rPr>
        <w:t>DIAGNOSIS:</w:t>
      </w:r>
    </w:p>
    <w:p w:rsidR="00F31D45" w:rsidRPr="00B00FD5" w:rsidRDefault="00F31D45" w:rsidP="00F31D45">
      <w:pPr>
        <w:rPr>
          <w:sz w:val="18"/>
          <w:szCs w:val="18"/>
        </w:rPr>
      </w:pPr>
      <w:r w:rsidRPr="00B00FD5">
        <w:rPr>
          <w:sz w:val="18"/>
          <w:szCs w:val="18"/>
        </w:rPr>
        <w:t>None</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 xml:space="preserve">  Edit? NO//</w:t>
      </w:r>
    </w:p>
    <w:p w:rsidR="00F31D45" w:rsidRPr="00B00FD5" w:rsidRDefault="00F31D45" w:rsidP="00F31D45">
      <w:pPr>
        <w:rPr>
          <w:sz w:val="18"/>
          <w:szCs w:val="18"/>
        </w:rPr>
      </w:pPr>
      <w:r w:rsidRPr="00B00FD5">
        <w:rPr>
          <w:sz w:val="18"/>
          <w:szCs w:val="18"/>
        </w:rPr>
        <w:t>SOURCE OF ADMISSION: 2A       NON-VETERAN OTHER THAN MILITARY     HOSPITAL</w:t>
      </w:r>
    </w:p>
    <w:p w:rsidR="00F31D45" w:rsidRPr="00B00FD5" w:rsidRDefault="00F31D45" w:rsidP="00F31D45">
      <w:pPr>
        <w:rPr>
          <w:sz w:val="18"/>
          <w:szCs w:val="18"/>
        </w:rPr>
      </w:pPr>
      <w:r w:rsidRPr="00B00FD5">
        <w:rPr>
          <w:sz w:val="18"/>
          <w:szCs w:val="18"/>
        </w:rPr>
        <w:t>Patient Admitted</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Updating PTF Record #1...</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Now updating ward MPCR information...completed.</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Updating automated team lists...completed.</w:t>
      </w:r>
    </w:p>
    <w:p w:rsidR="00F31D45" w:rsidRPr="00B00FD5" w:rsidRDefault="00F31D45" w:rsidP="00F31D45">
      <w:pPr>
        <w:rPr>
          <w:sz w:val="18"/>
          <w:szCs w:val="18"/>
        </w:rPr>
      </w:pPr>
      <w:r w:rsidRPr="00B00FD5">
        <w:rPr>
          <w:sz w:val="18"/>
          <w:szCs w:val="18"/>
        </w:rPr>
        <w:t>Executing HL7 ADT Messaging</w:t>
      </w:r>
    </w:p>
    <w:p w:rsidR="00F31D45" w:rsidRPr="00B00FD5" w:rsidRDefault="00F31D45" w:rsidP="00F31D45">
      <w:pPr>
        <w:rPr>
          <w:sz w:val="18"/>
          <w:szCs w:val="18"/>
        </w:rPr>
      </w:pPr>
      <w:r w:rsidRPr="00B00FD5">
        <w:rPr>
          <w:sz w:val="18"/>
          <w:szCs w:val="18"/>
        </w:rPr>
        <w:t>Executing HL7 ADT Messaging (RAI/MDS)</w:t>
      </w:r>
    </w:p>
    <w:p w:rsidR="00F31D45" w:rsidRPr="00B00FD5" w:rsidRDefault="00F31D45" w:rsidP="00F31D45">
      <w:pPr>
        <w:rPr>
          <w:sz w:val="18"/>
          <w:szCs w:val="18"/>
        </w:rPr>
      </w:pPr>
    </w:p>
    <w:p w:rsidR="00F31D45" w:rsidRPr="00B00FD5" w:rsidRDefault="00F31D45" w:rsidP="00F31D45">
      <w:pPr>
        <w:rPr>
          <w:sz w:val="18"/>
          <w:szCs w:val="18"/>
        </w:rPr>
      </w:pPr>
      <w:r w:rsidRPr="00B00FD5">
        <w:rPr>
          <w:sz w:val="18"/>
          <w:szCs w:val="18"/>
        </w:rPr>
        <w:t>...Inpatient Medications check...</w:t>
      </w:r>
    </w:p>
    <w:p w:rsidR="00F31D45" w:rsidRPr="00B00FD5" w:rsidRDefault="00F31D45" w:rsidP="00F31D45">
      <w:pPr>
        <w:rPr>
          <w:sz w:val="18"/>
          <w:szCs w:val="18"/>
        </w:rPr>
      </w:pPr>
      <w:r w:rsidRPr="00B00FD5">
        <w:rPr>
          <w:sz w:val="18"/>
          <w:szCs w:val="18"/>
        </w:rPr>
        <w:t>...discontinuing Inpatient Medication orders....done...</w:t>
      </w:r>
    </w:p>
    <w:p w:rsidR="00F31D45" w:rsidRPr="00B00FD5" w:rsidRDefault="00F31D45" w:rsidP="00F31D45">
      <w:pPr>
        <w:rPr>
          <w:sz w:val="18"/>
          <w:szCs w:val="18"/>
        </w:rPr>
      </w:pPr>
      <w:r w:rsidRPr="00B00FD5">
        <w:rPr>
          <w:sz w:val="18"/>
          <w:szCs w:val="18"/>
        </w:rPr>
        <w:t>Entering a request in the HINQ suspense file...completed.</w:t>
      </w:r>
    </w:p>
    <w:p w:rsidR="00F31D45" w:rsidRPr="00B00FD5" w:rsidRDefault="00F31D45" w:rsidP="00F31D45">
      <w:pPr>
        <w:rPr>
          <w:sz w:val="18"/>
          <w:szCs w:val="18"/>
        </w:rPr>
      </w:pPr>
    </w:p>
    <w:p w:rsidR="00F31D45" w:rsidRDefault="00F31D45" w:rsidP="00F31D45">
      <w:pPr>
        <w:pBdr>
          <w:bottom w:val="single" w:sz="6" w:space="1" w:color="auto"/>
        </w:pBdr>
        <w:rPr>
          <w:sz w:val="18"/>
          <w:szCs w:val="18"/>
        </w:rPr>
      </w:pPr>
      <w:r w:rsidRPr="00B00FD5">
        <w:rPr>
          <w:sz w:val="18"/>
          <w:szCs w:val="18"/>
        </w:rPr>
        <w:t>Updating visit status...completed.</w:t>
      </w:r>
    </w:p>
    <w:p w:rsidR="00F31D45" w:rsidRDefault="00F31D45" w:rsidP="00DF027C">
      <w:pPr>
        <w:rPr>
          <w:rFonts w:ascii="Times New Roman" w:hAnsi="Times New Roman" w:cs="Times New Roman"/>
          <w:b w:val="0"/>
          <w:bCs/>
          <w:sz w:val="16"/>
          <w:szCs w:val="16"/>
        </w:rPr>
      </w:pPr>
    </w:p>
    <w:p w:rsidR="00C9042B" w:rsidRDefault="00C9042B" w:rsidP="00DF027C">
      <w:pPr>
        <w:rPr>
          <w:rFonts w:ascii="Times New Roman" w:hAnsi="Times New Roman" w:cs="Times New Roman"/>
          <w:b w:val="0"/>
          <w:bCs/>
          <w:sz w:val="16"/>
          <w:szCs w:val="16"/>
        </w:rPr>
      </w:pPr>
    </w:p>
    <w:p w:rsidR="00C9042B" w:rsidRDefault="00C9042B" w:rsidP="00DF027C">
      <w:pPr>
        <w:rPr>
          <w:rFonts w:ascii="Times New Roman" w:hAnsi="Times New Roman" w:cs="Times New Roman"/>
          <w:b w:val="0"/>
          <w:bCs/>
          <w:sz w:val="16"/>
          <w:szCs w:val="16"/>
        </w:rPr>
      </w:pPr>
    </w:p>
    <w:p w:rsidR="00C9042B" w:rsidRDefault="00C9042B" w:rsidP="00DF027C">
      <w:pPr>
        <w:rPr>
          <w:rFonts w:cstheme="minorHAnsi"/>
          <w:sz w:val="52"/>
          <w:szCs w:val="52"/>
        </w:rPr>
      </w:pPr>
      <w:r>
        <w:rPr>
          <w:rFonts w:cstheme="minorHAnsi"/>
          <w:sz w:val="52"/>
          <w:szCs w:val="52"/>
        </w:rPr>
        <w:lastRenderedPageBreak/>
        <w:t>Appendix C</w:t>
      </w:r>
    </w:p>
    <w:p w:rsidR="00C9042B" w:rsidRDefault="00C9042B" w:rsidP="00DF027C">
      <w:pPr>
        <w:rPr>
          <w:rFonts w:cstheme="minorHAnsi"/>
          <w:b w:val="0"/>
          <w:bCs/>
          <w:sz w:val="32"/>
          <w:szCs w:val="32"/>
        </w:rPr>
      </w:pPr>
      <w:r>
        <w:rPr>
          <w:rFonts w:cstheme="minorHAnsi"/>
          <w:b w:val="0"/>
          <w:bCs/>
          <w:sz w:val="32"/>
          <w:szCs w:val="32"/>
        </w:rPr>
        <w:t>Adding Division To Note Titles</w:t>
      </w:r>
    </w:p>
    <w:p w:rsidR="00C9042B" w:rsidRDefault="00C9042B" w:rsidP="00DF027C">
      <w:pPr>
        <w:rPr>
          <w:rFonts w:cstheme="minorHAnsi"/>
          <w:b w:val="0"/>
          <w:bCs/>
          <w:sz w:val="32"/>
          <w:szCs w:val="32"/>
        </w:rPr>
      </w:pP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I then used Fileman to add a division to two titles:</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INPUT TO WHAT FILE: TIU DOCUMENT DEFINITION//</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EDIT WHICH FIELD: ALL// DIVISION    (multiple)</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 xml:space="preserve">   EDIT WHICH DIVISION SUB-FIELD: ALL//</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THEN EDIT FIELD:</w:t>
      </w:r>
    </w:p>
    <w:p w:rsidR="00C9042B" w:rsidRPr="003852FA" w:rsidRDefault="00C9042B" w:rsidP="00C9042B">
      <w:pPr>
        <w:rPr>
          <w:rFonts w:ascii="Times New Roman" w:hAnsi="Times New Roman" w:cs="Times New Roman"/>
          <w:sz w:val="16"/>
          <w:szCs w:val="16"/>
        </w:rPr>
      </w:pPr>
    </w:p>
    <w:p w:rsidR="00C9042B" w:rsidRPr="003852FA" w:rsidRDefault="00C9042B" w:rsidP="00C9042B">
      <w:pPr>
        <w:rPr>
          <w:rFonts w:ascii="Times New Roman" w:hAnsi="Times New Roman" w:cs="Times New Roman"/>
          <w:sz w:val="16"/>
          <w:szCs w:val="16"/>
        </w:rPr>
      </w:pP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Select TIU DOCUMENT DEFINITION NAME: DISCHARGE</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 xml:space="preserve">     1   DISCHARGE SUMMARIES       DOCUMENT CLASS</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 xml:space="preserve">     2   DISCHARGE SUMMARY       TITLE</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 xml:space="preserve">      Std Title: DISCHARGE SUMMARY</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 xml:space="preserve">     3   DISCHARGE SUMMARY       CLASS</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 xml:space="preserve">     4   DISCHARGE  FINAL DISCHARGE NOTE     TITLE</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 xml:space="preserve">     5   DISCHARGE  CARE COORDINATION HOME TELEHEALTH DISCHARGE NOTE     TITLE</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CHOOSE 1-5: 2  DISCHARGE SUMMARY     TITLE</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 xml:space="preserve">      Std Title: DISCHARGE SUMMARY</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Select DIVISION: VOE OFFICE INSTITUTION        100</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 xml:space="preserve">  Are you adding 'VOE OFFICE INSTITUTION' as a new DIVISION (the 1ST for this T</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IU DOCUMENT DEFINITION)? No// y  (Yes)</w:t>
      </w:r>
    </w:p>
    <w:p w:rsidR="00C9042B" w:rsidRPr="003852FA" w:rsidRDefault="00C9042B" w:rsidP="00C9042B">
      <w:pPr>
        <w:rPr>
          <w:rFonts w:ascii="Times New Roman" w:hAnsi="Times New Roman" w:cs="Times New Roman"/>
          <w:sz w:val="16"/>
          <w:szCs w:val="16"/>
        </w:rPr>
      </w:pPr>
      <w:r w:rsidRPr="003852FA">
        <w:rPr>
          <w:rFonts w:ascii="Times New Roman" w:hAnsi="Times New Roman" w:cs="Times New Roman"/>
          <w:sz w:val="16"/>
          <w:szCs w:val="16"/>
        </w:rPr>
        <w:t>Select DIVISION:</w:t>
      </w:r>
    </w:p>
    <w:p w:rsidR="00C9042B" w:rsidRPr="003852FA" w:rsidRDefault="00C9042B" w:rsidP="00C9042B">
      <w:pPr>
        <w:rPr>
          <w:rFonts w:ascii="Times New Roman" w:hAnsi="Times New Roman" w:cs="Times New Roman"/>
          <w:sz w:val="16"/>
          <w:szCs w:val="16"/>
        </w:rPr>
      </w:pPr>
    </w:p>
    <w:p w:rsidR="00C9042B" w:rsidRPr="003852FA" w:rsidRDefault="00C9042B" w:rsidP="00C9042B">
      <w:pPr>
        <w:rPr>
          <w:rFonts w:ascii="Times New Roman" w:hAnsi="Times New Roman" w:cs="Times New Roman"/>
          <w:sz w:val="16"/>
          <w:szCs w:val="16"/>
        </w:rPr>
      </w:pP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INPUT TO WHAT FILE: TIU DOCUMENT DEFINITION//</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EDIT WHICH FIELD: ALL// DIVISION    (multiple)</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 xml:space="preserve">   EDIT WHICH DIVISION SUB-FIELD: ALL//</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THEN EDIT FIELD:</w:t>
      </w:r>
    </w:p>
    <w:p w:rsidR="00C9042B" w:rsidRPr="003852FA" w:rsidRDefault="00C9042B" w:rsidP="00C9042B">
      <w:pPr>
        <w:pBdr>
          <w:bottom w:val="single" w:sz="12" w:space="1" w:color="auto"/>
        </w:pBdr>
        <w:rPr>
          <w:rFonts w:ascii="Times New Roman" w:hAnsi="Times New Roman" w:cs="Times New Roman"/>
          <w:sz w:val="16"/>
          <w:szCs w:val="16"/>
        </w:rPr>
      </w:pPr>
    </w:p>
    <w:p w:rsidR="00C9042B" w:rsidRPr="003852FA" w:rsidRDefault="00C9042B" w:rsidP="00C9042B">
      <w:pPr>
        <w:pBdr>
          <w:bottom w:val="single" w:sz="12" w:space="1" w:color="auto"/>
        </w:pBdr>
        <w:rPr>
          <w:rFonts w:ascii="Times New Roman" w:hAnsi="Times New Roman" w:cs="Times New Roman"/>
          <w:sz w:val="16"/>
          <w:szCs w:val="16"/>
        </w:rPr>
      </w:pP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Select TIU DOCUMENT DEFINITION NAME: CRISIS NOTE</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 xml:space="preserve">     1   CRISIS NOTE       TITLE</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 xml:space="preserve">      Std Title: CRISIS INTERVENTION NOTE</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 xml:space="preserve">     2   CRISIS NOTE       DOCUMENT CLASS</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CHOOSE 1-2: 1  CRISIS NOTE     TITLE</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 xml:space="preserve">      Std Title: CRISIS INTERVENTION NOTE</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Select DIVISION: VOE OFFICE INSTITUTION        100</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 xml:space="preserve">  Are you adding 'VOE OFFICE INSTITUTION' as a new DIVISION (the 1ST for this T</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IU DOCUMENT DEFINITION)? No// y  (Yes)</w:t>
      </w:r>
    </w:p>
    <w:p w:rsidR="00C9042B" w:rsidRPr="003852FA" w:rsidRDefault="00C9042B" w:rsidP="00C9042B">
      <w:pPr>
        <w:pBdr>
          <w:bottom w:val="single" w:sz="12" w:space="1" w:color="auto"/>
        </w:pBdr>
        <w:rPr>
          <w:rFonts w:ascii="Times New Roman" w:hAnsi="Times New Roman" w:cs="Times New Roman"/>
          <w:sz w:val="16"/>
          <w:szCs w:val="16"/>
        </w:rPr>
      </w:pPr>
      <w:r w:rsidRPr="003852FA">
        <w:rPr>
          <w:rFonts w:ascii="Times New Roman" w:hAnsi="Times New Roman" w:cs="Times New Roman"/>
          <w:sz w:val="16"/>
          <w:szCs w:val="16"/>
        </w:rPr>
        <w:t>Select DIVISION:</w:t>
      </w:r>
    </w:p>
    <w:p w:rsidR="00C9042B" w:rsidRPr="003852FA" w:rsidRDefault="00C9042B" w:rsidP="00DF027C">
      <w:pPr>
        <w:rPr>
          <w:rFonts w:ascii="Times New Roman" w:hAnsi="Times New Roman" w:cs="Times New Roman"/>
          <w:b w:val="0"/>
          <w:bCs/>
          <w:sz w:val="16"/>
          <w:szCs w:val="16"/>
        </w:rPr>
      </w:pPr>
    </w:p>
    <w:sectPr w:rsidR="00C9042B" w:rsidRPr="003852FA" w:rsidSect="00F172CE">
      <w:headerReference w:type="default" r:id="rId15"/>
      <w:footerReference w:type="default" r:id="rId16"/>
      <w:pgSz w:w="12240" w:h="15840"/>
      <w:pgMar w:top="720" w:right="720" w:bottom="720" w:left="720"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5600" w:rsidRDefault="00A15600">
      <w:r>
        <w:separator/>
      </w:r>
    </w:p>
    <w:p w:rsidR="00A15600" w:rsidRDefault="00A15600"/>
  </w:endnote>
  <w:endnote w:type="continuationSeparator" w:id="0">
    <w:p w:rsidR="00A15600" w:rsidRDefault="00A15600">
      <w:r>
        <w:continuationSeparator/>
      </w:r>
    </w:p>
    <w:p w:rsidR="00A15600" w:rsidRDefault="00A156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BF1C1A" w:rsidRDefault="00BF1C1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BF1C1A" w:rsidRDefault="00BF1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5600" w:rsidRDefault="00A15600">
      <w:r>
        <w:separator/>
      </w:r>
    </w:p>
    <w:p w:rsidR="00A15600" w:rsidRDefault="00A15600"/>
  </w:footnote>
  <w:footnote w:type="continuationSeparator" w:id="0">
    <w:p w:rsidR="00A15600" w:rsidRDefault="00A15600">
      <w:r>
        <w:continuationSeparator/>
      </w:r>
    </w:p>
    <w:p w:rsidR="00A15600" w:rsidRDefault="00A156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BF1C1A" w:rsidTr="00D077E9">
      <w:trPr>
        <w:trHeight w:val="978"/>
      </w:trPr>
      <w:tc>
        <w:tcPr>
          <w:tcW w:w="9990" w:type="dxa"/>
          <w:tcBorders>
            <w:top w:val="nil"/>
            <w:left w:val="nil"/>
            <w:bottom w:val="single" w:sz="36" w:space="0" w:color="34ABA2" w:themeColor="accent3"/>
            <w:right w:val="nil"/>
          </w:tcBorders>
        </w:tcPr>
        <w:p w:rsidR="00BF1C1A" w:rsidRDefault="00BF1C1A">
          <w:pPr>
            <w:pStyle w:val="Header"/>
          </w:pPr>
        </w:p>
      </w:tc>
    </w:tr>
  </w:tbl>
  <w:p w:rsidR="00BF1C1A" w:rsidRDefault="00BF1C1A"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73C4F"/>
    <w:multiLevelType w:val="hybridMultilevel"/>
    <w:tmpl w:val="31E8F4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C383467"/>
    <w:multiLevelType w:val="hybridMultilevel"/>
    <w:tmpl w:val="FD72C0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154"/>
    <w:rsid w:val="0002482E"/>
    <w:rsid w:val="00050324"/>
    <w:rsid w:val="00053D2E"/>
    <w:rsid w:val="00061FA0"/>
    <w:rsid w:val="00063563"/>
    <w:rsid w:val="000810D8"/>
    <w:rsid w:val="00082C3A"/>
    <w:rsid w:val="000A0150"/>
    <w:rsid w:val="000A14E8"/>
    <w:rsid w:val="000D1AB4"/>
    <w:rsid w:val="000E63C9"/>
    <w:rsid w:val="00123960"/>
    <w:rsid w:val="00130E9D"/>
    <w:rsid w:val="00131EE7"/>
    <w:rsid w:val="001502EB"/>
    <w:rsid w:val="00150A6D"/>
    <w:rsid w:val="0017234C"/>
    <w:rsid w:val="00185B35"/>
    <w:rsid w:val="001861C0"/>
    <w:rsid w:val="00190F9E"/>
    <w:rsid w:val="001A0512"/>
    <w:rsid w:val="001F02D9"/>
    <w:rsid w:val="001F2979"/>
    <w:rsid w:val="001F2BC8"/>
    <w:rsid w:val="001F5F6B"/>
    <w:rsid w:val="00243EBC"/>
    <w:rsid w:val="00246A35"/>
    <w:rsid w:val="002600A5"/>
    <w:rsid w:val="00282E40"/>
    <w:rsid w:val="00284348"/>
    <w:rsid w:val="0029188C"/>
    <w:rsid w:val="002B56D9"/>
    <w:rsid w:val="002C5CAD"/>
    <w:rsid w:val="002D226F"/>
    <w:rsid w:val="002E4DDF"/>
    <w:rsid w:val="002F51F5"/>
    <w:rsid w:val="00312137"/>
    <w:rsid w:val="00330359"/>
    <w:rsid w:val="0033101A"/>
    <w:rsid w:val="00333B2E"/>
    <w:rsid w:val="0033762F"/>
    <w:rsid w:val="0035425D"/>
    <w:rsid w:val="00366C7E"/>
    <w:rsid w:val="003677A3"/>
    <w:rsid w:val="00372A61"/>
    <w:rsid w:val="00384EA3"/>
    <w:rsid w:val="003852FA"/>
    <w:rsid w:val="003A0154"/>
    <w:rsid w:val="003A39A1"/>
    <w:rsid w:val="003B7CCE"/>
    <w:rsid w:val="003C2191"/>
    <w:rsid w:val="003D3863"/>
    <w:rsid w:val="003F7D94"/>
    <w:rsid w:val="004110DE"/>
    <w:rsid w:val="00416AC1"/>
    <w:rsid w:val="00423D2A"/>
    <w:rsid w:val="0044085A"/>
    <w:rsid w:val="00451DC1"/>
    <w:rsid w:val="0046020A"/>
    <w:rsid w:val="004B21A5"/>
    <w:rsid w:val="004B59D2"/>
    <w:rsid w:val="004C49CA"/>
    <w:rsid w:val="004E1BBF"/>
    <w:rsid w:val="004F5EC6"/>
    <w:rsid w:val="005037F0"/>
    <w:rsid w:val="00516A86"/>
    <w:rsid w:val="0052418F"/>
    <w:rsid w:val="005275F6"/>
    <w:rsid w:val="00554204"/>
    <w:rsid w:val="00572102"/>
    <w:rsid w:val="005B2141"/>
    <w:rsid w:val="005B67A1"/>
    <w:rsid w:val="005B7836"/>
    <w:rsid w:val="005D3344"/>
    <w:rsid w:val="005F1BB0"/>
    <w:rsid w:val="00631489"/>
    <w:rsid w:val="00656C4D"/>
    <w:rsid w:val="00673ADF"/>
    <w:rsid w:val="006A2A21"/>
    <w:rsid w:val="006C1DC6"/>
    <w:rsid w:val="006E5716"/>
    <w:rsid w:val="006F0E9C"/>
    <w:rsid w:val="0071471C"/>
    <w:rsid w:val="007302B3"/>
    <w:rsid w:val="00730733"/>
    <w:rsid w:val="00730E3A"/>
    <w:rsid w:val="00736AAF"/>
    <w:rsid w:val="00765B2A"/>
    <w:rsid w:val="00783A34"/>
    <w:rsid w:val="00790118"/>
    <w:rsid w:val="007B7942"/>
    <w:rsid w:val="007C6B52"/>
    <w:rsid w:val="007D16C5"/>
    <w:rsid w:val="00807C71"/>
    <w:rsid w:val="00843C80"/>
    <w:rsid w:val="00847FA6"/>
    <w:rsid w:val="00862FE4"/>
    <w:rsid w:val="0086389A"/>
    <w:rsid w:val="0087605E"/>
    <w:rsid w:val="008B1FEE"/>
    <w:rsid w:val="008C5E92"/>
    <w:rsid w:val="008D7326"/>
    <w:rsid w:val="008F3AEE"/>
    <w:rsid w:val="008F7EBF"/>
    <w:rsid w:val="00903C32"/>
    <w:rsid w:val="00912708"/>
    <w:rsid w:val="00916B16"/>
    <w:rsid w:val="009173B9"/>
    <w:rsid w:val="00920378"/>
    <w:rsid w:val="0093335D"/>
    <w:rsid w:val="0093613E"/>
    <w:rsid w:val="00943026"/>
    <w:rsid w:val="00966B81"/>
    <w:rsid w:val="00970D07"/>
    <w:rsid w:val="009819ED"/>
    <w:rsid w:val="009B0F47"/>
    <w:rsid w:val="009C2ED2"/>
    <w:rsid w:val="009C7720"/>
    <w:rsid w:val="009F3873"/>
    <w:rsid w:val="00A0267F"/>
    <w:rsid w:val="00A15600"/>
    <w:rsid w:val="00A23AFA"/>
    <w:rsid w:val="00A31B3E"/>
    <w:rsid w:val="00A51B66"/>
    <w:rsid w:val="00A532F3"/>
    <w:rsid w:val="00A77421"/>
    <w:rsid w:val="00A8489E"/>
    <w:rsid w:val="00AA498A"/>
    <w:rsid w:val="00AC29F3"/>
    <w:rsid w:val="00AC5CD8"/>
    <w:rsid w:val="00AF0281"/>
    <w:rsid w:val="00B02E5B"/>
    <w:rsid w:val="00B231E5"/>
    <w:rsid w:val="00B63B46"/>
    <w:rsid w:val="00B640D6"/>
    <w:rsid w:val="00BB6544"/>
    <w:rsid w:val="00BF1C1A"/>
    <w:rsid w:val="00C02B87"/>
    <w:rsid w:val="00C05F06"/>
    <w:rsid w:val="00C222DE"/>
    <w:rsid w:val="00C4086D"/>
    <w:rsid w:val="00C45537"/>
    <w:rsid w:val="00C9042B"/>
    <w:rsid w:val="00CA1896"/>
    <w:rsid w:val="00CA4FF0"/>
    <w:rsid w:val="00CB5AE3"/>
    <w:rsid w:val="00CB5B28"/>
    <w:rsid w:val="00CB7DE1"/>
    <w:rsid w:val="00CF5371"/>
    <w:rsid w:val="00D0323A"/>
    <w:rsid w:val="00D0559F"/>
    <w:rsid w:val="00D077E9"/>
    <w:rsid w:val="00D26713"/>
    <w:rsid w:val="00D42CB7"/>
    <w:rsid w:val="00D5413D"/>
    <w:rsid w:val="00D570A9"/>
    <w:rsid w:val="00D70D02"/>
    <w:rsid w:val="00D76E95"/>
    <w:rsid w:val="00D770C7"/>
    <w:rsid w:val="00D86945"/>
    <w:rsid w:val="00D90290"/>
    <w:rsid w:val="00DB5BEC"/>
    <w:rsid w:val="00DD152F"/>
    <w:rsid w:val="00DE213F"/>
    <w:rsid w:val="00DF027C"/>
    <w:rsid w:val="00E00A32"/>
    <w:rsid w:val="00E02231"/>
    <w:rsid w:val="00E22ACD"/>
    <w:rsid w:val="00E37AC8"/>
    <w:rsid w:val="00E620B0"/>
    <w:rsid w:val="00E81B40"/>
    <w:rsid w:val="00EA66E1"/>
    <w:rsid w:val="00EB0462"/>
    <w:rsid w:val="00ED6592"/>
    <w:rsid w:val="00EF496D"/>
    <w:rsid w:val="00EF555B"/>
    <w:rsid w:val="00F027BB"/>
    <w:rsid w:val="00F11DCF"/>
    <w:rsid w:val="00F162EA"/>
    <w:rsid w:val="00F172CE"/>
    <w:rsid w:val="00F23D80"/>
    <w:rsid w:val="00F31D45"/>
    <w:rsid w:val="00F52D27"/>
    <w:rsid w:val="00F83527"/>
    <w:rsid w:val="00F97ECF"/>
    <w:rsid w:val="00FA48FF"/>
    <w:rsid w:val="00FA64C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7CFA0"/>
  <w15:docId w15:val="{0109387C-CDCC-4FF3-8489-044029931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semiHidden/>
    <w:unhideWhenUsed/>
    <w:rsid w:val="000810D8"/>
    <w:rPr>
      <w:color w:val="3592CF" w:themeColor="hyperlink"/>
      <w:u w:val="single"/>
    </w:rPr>
  </w:style>
  <w:style w:type="paragraph" w:styleId="PlainText">
    <w:name w:val="Plain Text"/>
    <w:basedOn w:val="Normal"/>
    <w:link w:val="PlainTextChar"/>
    <w:uiPriority w:val="99"/>
    <w:semiHidden/>
    <w:unhideWhenUsed/>
    <w:rsid w:val="000810D8"/>
    <w:pPr>
      <w:spacing w:line="240" w:lineRule="auto"/>
    </w:pPr>
    <w:rPr>
      <w:rFonts w:ascii="Calibri" w:eastAsiaTheme="minorHAnsi" w:hAnsi="Calibri"/>
      <w:b w:val="0"/>
      <w:color w:val="auto"/>
      <w:sz w:val="22"/>
      <w:szCs w:val="21"/>
    </w:rPr>
  </w:style>
  <w:style w:type="character" w:customStyle="1" w:styleId="PlainTextChar">
    <w:name w:val="Plain Text Char"/>
    <w:basedOn w:val="DefaultParagraphFont"/>
    <w:link w:val="PlainText"/>
    <w:uiPriority w:val="99"/>
    <w:semiHidden/>
    <w:rsid w:val="000810D8"/>
    <w:rPr>
      <w:rFonts w:ascii="Calibri" w:hAnsi="Calibr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59460">
      <w:bodyDiv w:val="1"/>
      <w:marLeft w:val="0"/>
      <w:marRight w:val="0"/>
      <w:marTop w:val="0"/>
      <w:marBottom w:val="0"/>
      <w:divBdr>
        <w:top w:val="none" w:sz="0" w:space="0" w:color="auto"/>
        <w:left w:val="none" w:sz="0" w:space="0" w:color="auto"/>
        <w:bottom w:val="none" w:sz="0" w:space="0" w:color="auto"/>
        <w:right w:val="none" w:sz="0" w:space="0" w:color="auto"/>
      </w:divBdr>
    </w:div>
    <w:div w:id="1333293255">
      <w:bodyDiv w:val="1"/>
      <w:marLeft w:val="0"/>
      <w:marRight w:val="0"/>
      <w:marTop w:val="0"/>
      <w:marBottom w:val="0"/>
      <w:divBdr>
        <w:top w:val="none" w:sz="0" w:space="0" w:color="auto"/>
        <w:left w:val="none" w:sz="0" w:space="0" w:color="auto"/>
        <w:bottom w:val="none" w:sz="0" w:space="0" w:color="auto"/>
        <w:right w:val="none" w:sz="0" w:space="0" w:color="auto"/>
      </w:divBdr>
    </w:div>
    <w:div w:id="194426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apache.org/licenses/LICENSE-2.0"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hthurb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982CDBEC894D33991A542515972F75"/>
        <w:category>
          <w:name w:val="General"/>
          <w:gallery w:val="placeholder"/>
        </w:category>
        <w:types>
          <w:type w:val="bbPlcHdr"/>
        </w:types>
        <w:behaviors>
          <w:behavior w:val="content"/>
        </w:behaviors>
        <w:guid w:val="{28BD2011-E3CE-4D35-AC08-19B085A49C34}"/>
      </w:docPartPr>
      <w:docPartBody>
        <w:p w:rsidR="006B6654" w:rsidRDefault="00A83B86">
          <w:pPr>
            <w:pStyle w:val="E3982CDBEC894D33991A542515972F75"/>
          </w:pPr>
          <w:r>
            <w:t>COMPANY NAME</w:t>
          </w:r>
        </w:p>
      </w:docPartBody>
    </w:docPart>
    <w:docPart>
      <w:docPartPr>
        <w:name w:val="FF4A804BCC7149E4ADDFA20F5052D638"/>
        <w:category>
          <w:name w:val="General"/>
          <w:gallery w:val="placeholder"/>
        </w:category>
        <w:types>
          <w:type w:val="bbPlcHdr"/>
        </w:types>
        <w:behaviors>
          <w:behavior w:val="content"/>
        </w:behaviors>
        <w:guid w:val="{E9D8B4ED-868F-4C00-ABCA-70BC469621C8}"/>
      </w:docPartPr>
      <w:docPartBody>
        <w:p w:rsidR="006B6654" w:rsidRDefault="00A83B86">
          <w:pPr>
            <w:pStyle w:val="FF4A804BCC7149E4ADDFA20F5052D638"/>
          </w:pPr>
          <w:r>
            <w:t>Your Name</w:t>
          </w:r>
        </w:p>
      </w:docPartBody>
    </w:docPart>
    <w:docPart>
      <w:docPartPr>
        <w:name w:val="3FF6DD8151AB40A489F80E56EFFC70B1"/>
        <w:category>
          <w:name w:val="General"/>
          <w:gallery w:val="placeholder"/>
        </w:category>
        <w:types>
          <w:type w:val="bbPlcHdr"/>
        </w:types>
        <w:behaviors>
          <w:behavior w:val="content"/>
        </w:behaviors>
        <w:guid w:val="{4F7077D3-80A0-4173-A1F9-F51910DBBBC6}"/>
      </w:docPartPr>
      <w:docPartBody>
        <w:p w:rsidR="006B6654" w:rsidRDefault="00A83B86">
          <w:pPr>
            <w:pStyle w:val="3FF6DD8151AB40A489F80E56EFFC70B1"/>
          </w:pPr>
          <w:r w:rsidRPr="00DF027C">
            <w:t>Subtitle Text Here</w:t>
          </w:r>
        </w:p>
      </w:docPartBody>
    </w:docPart>
    <w:docPart>
      <w:docPartPr>
        <w:name w:val="CABB835A3DEA43C18E66E4C490134454"/>
        <w:category>
          <w:name w:val="General"/>
          <w:gallery w:val="placeholder"/>
        </w:category>
        <w:types>
          <w:type w:val="bbPlcHdr"/>
        </w:types>
        <w:behaviors>
          <w:behavior w:val="content"/>
        </w:behaviors>
        <w:guid w:val="{01E17B34-D8F2-4290-AA9B-1A4707BF0F9E}"/>
      </w:docPartPr>
      <w:docPartBody>
        <w:p w:rsidR="006B6654" w:rsidRDefault="00275E71" w:rsidP="00275E71">
          <w:pPr>
            <w:pStyle w:val="CABB835A3DEA43C18E66E4C490134454"/>
          </w:pPr>
          <w:r w:rsidRPr="00DF027C">
            <w:t>Subtitle Text Here</w:t>
          </w:r>
        </w:p>
      </w:docPartBody>
    </w:docPart>
    <w:docPart>
      <w:docPartPr>
        <w:name w:val="5279AB9EF12F43FA9266F2A63535C32D"/>
        <w:category>
          <w:name w:val="General"/>
          <w:gallery w:val="placeholder"/>
        </w:category>
        <w:types>
          <w:type w:val="bbPlcHdr"/>
        </w:types>
        <w:behaviors>
          <w:behavior w:val="content"/>
        </w:behaviors>
        <w:guid w:val="{3FA2BF06-FAA5-477E-82BD-5557AB6D8192}"/>
      </w:docPartPr>
      <w:docPartBody>
        <w:p w:rsidR="006B6654" w:rsidRDefault="00275E71" w:rsidP="00275E71">
          <w:pPr>
            <w:pStyle w:val="5279AB9EF12F43FA9266F2A63535C32D"/>
          </w:pPr>
          <w:r w:rsidRPr="00DF027C">
            <w:t>Subtitle Text Here</w:t>
          </w:r>
        </w:p>
      </w:docPartBody>
    </w:docPart>
    <w:docPart>
      <w:docPartPr>
        <w:name w:val="08802A68AA4F412A9215BD2CA400984C"/>
        <w:category>
          <w:name w:val="General"/>
          <w:gallery w:val="placeholder"/>
        </w:category>
        <w:types>
          <w:type w:val="bbPlcHdr"/>
        </w:types>
        <w:behaviors>
          <w:behavior w:val="content"/>
        </w:behaviors>
        <w:guid w:val="{DAC95EF0-D059-40D9-83A3-2C097F52755E}"/>
      </w:docPartPr>
      <w:docPartBody>
        <w:p w:rsidR="006B6654" w:rsidRDefault="00275E71" w:rsidP="00275E71">
          <w:pPr>
            <w:pStyle w:val="08802A68AA4F412A9215BD2CA400984C"/>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E71"/>
    <w:rsid w:val="00275E71"/>
    <w:rsid w:val="0067388B"/>
    <w:rsid w:val="006B6654"/>
    <w:rsid w:val="00A83B86"/>
    <w:rsid w:val="00B17970"/>
    <w:rsid w:val="00ED438C"/>
    <w:rsid w:val="00F17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FC9382E5E4F24706998C69962B6C5B37">
    <w:name w:val="FC9382E5E4F24706998C69962B6C5B37"/>
  </w:style>
  <w:style w:type="paragraph" w:customStyle="1" w:styleId="E3982CDBEC894D33991A542515972F75">
    <w:name w:val="E3982CDBEC894D33991A542515972F75"/>
  </w:style>
  <w:style w:type="paragraph" w:customStyle="1" w:styleId="FF4A804BCC7149E4ADDFA20F5052D638">
    <w:name w:val="FF4A804BCC7149E4ADDFA20F5052D638"/>
  </w:style>
  <w:style w:type="paragraph" w:customStyle="1" w:styleId="3FF6DD8151AB40A489F80E56EFFC70B1">
    <w:name w:val="3FF6DD8151AB40A489F80E56EFFC70B1"/>
  </w:style>
  <w:style w:type="paragraph" w:customStyle="1" w:styleId="8CD2E078558444D5ACDEE6D35A0A8FC8">
    <w:name w:val="8CD2E078558444D5ACDEE6D35A0A8FC8"/>
  </w:style>
  <w:style w:type="paragraph" w:customStyle="1" w:styleId="252975A6CA604FCD8721E0A85694BAF3">
    <w:name w:val="252975A6CA604FCD8721E0A85694BAF3"/>
  </w:style>
  <w:style w:type="paragraph" w:customStyle="1" w:styleId="44A2B96842AA4EC0A1B4E6C20D7D2466">
    <w:name w:val="44A2B96842AA4EC0A1B4E6C20D7D2466"/>
  </w:style>
  <w:style w:type="paragraph" w:customStyle="1" w:styleId="FC229FAEE5454FA4A94A17846663A0C0">
    <w:name w:val="FC229FAEE5454FA4A94A17846663A0C0"/>
  </w:style>
  <w:style w:type="paragraph" w:customStyle="1" w:styleId="CABB835A3DEA43C18E66E4C490134454">
    <w:name w:val="CABB835A3DEA43C18E66E4C490134454"/>
    <w:rsid w:val="00275E71"/>
  </w:style>
  <w:style w:type="paragraph" w:customStyle="1" w:styleId="5279AB9EF12F43FA9266F2A63535C32D">
    <w:name w:val="5279AB9EF12F43FA9266F2A63535C32D"/>
    <w:rsid w:val="00275E71"/>
  </w:style>
  <w:style w:type="paragraph" w:customStyle="1" w:styleId="4393AC10C7314607ACACCF82EDD57459">
    <w:name w:val="4393AC10C7314607ACACCF82EDD57459"/>
    <w:rsid w:val="00275E71"/>
  </w:style>
  <w:style w:type="paragraph" w:customStyle="1" w:styleId="08802A68AA4F412A9215BD2CA400984C">
    <w:name w:val="08802A68AA4F412A9215BD2CA400984C"/>
    <w:rsid w:val="00275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Joe Thurber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4DBA01-6B2C-4D21-8DBA-958B7FE53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1023</TotalTime>
  <Pages>25</Pages>
  <Words>5585</Words>
  <Characters>31840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Thurber, Joe</dc:creator>
  <cp:keywords/>
  <cp:lastModifiedBy>Thurber, Joseph H</cp:lastModifiedBy>
  <cp:revision>95</cp:revision>
  <cp:lastPrinted>2006-08-01T17:47:00Z</cp:lastPrinted>
  <dcterms:created xsi:type="dcterms:W3CDTF">2020-04-06T10:54:00Z</dcterms:created>
  <dcterms:modified xsi:type="dcterms:W3CDTF">2020-04-24T11:20:00Z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